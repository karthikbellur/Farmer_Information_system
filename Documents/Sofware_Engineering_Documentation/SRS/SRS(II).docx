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E9B26" w14:textId="77777777" w:rsidR="009D0C36" w:rsidRDefault="009D0C36" w:rsidP="009D0C36">
      <w:pPr>
        <w:rPr>
          <w:sz w:val="24"/>
        </w:rPr>
      </w:pPr>
    </w:p>
    <w:p w14:paraId="2F22C524" w14:textId="77777777" w:rsidR="009D0C36" w:rsidRDefault="009D0C36" w:rsidP="009D0C36">
      <w:pPr>
        <w:pBdr>
          <w:top w:val="single" w:sz="6" w:space="1" w:color="auto"/>
        </w:pBdr>
        <w:rPr>
          <w:sz w:val="24"/>
        </w:rPr>
      </w:pPr>
    </w:p>
    <w:p w14:paraId="63F1C2BA" w14:textId="77777777" w:rsidR="009D0C36" w:rsidRDefault="009D0C36" w:rsidP="009D0C36">
      <w:pPr>
        <w:pBdr>
          <w:bottom w:val="single" w:sz="6" w:space="1" w:color="auto"/>
        </w:pBdr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Software Engineering Mini Project</w:t>
      </w:r>
    </w:p>
    <w:p w14:paraId="4CC852CE" w14:textId="77777777" w:rsidR="009D0C36" w:rsidRDefault="009D0C36" w:rsidP="009D0C36">
      <w:pPr>
        <w:pBdr>
          <w:bottom w:val="single" w:sz="6" w:space="1" w:color="auto"/>
        </w:pBdr>
        <w:jc w:val="right"/>
        <w:rPr>
          <w:sz w:val="24"/>
        </w:rPr>
      </w:pPr>
    </w:p>
    <w:p w14:paraId="3C1D7EA1" w14:textId="77777777" w:rsidR="009D0C36" w:rsidRPr="00A457C9" w:rsidRDefault="009D0C36" w:rsidP="009D0C36">
      <w:pPr>
        <w:jc w:val="right"/>
        <w:rPr>
          <w:sz w:val="25"/>
          <w:szCs w:val="25"/>
        </w:rPr>
      </w:pPr>
    </w:p>
    <w:p w14:paraId="528FBF81" w14:textId="77777777" w:rsidR="009D0C36" w:rsidRPr="00447B9C" w:rsidRDefault="009D0C36" w:rsidP="009D0C36">
      <w:pPr>
        <w:jc w:val="right"/>
        <w:rPr>
          <w:b/>
          <w:sz w:val="40"/>
          <w:szCs w:val="40"/>
        </w:rPr>
      </w:pPr>
      <w:r w:rsidRPr="00447B9C">
        <w:rPr>
          <w:b/>
          <w:sz w:val="40"/>
          <w:szCs w:val="40"/>
        </w:rPr>
        <w:t>Farmer</w:t>
      </w:r>
      <w:r>
        <w:rPr>
          <w:b/>
          <w:sz w:val="40"/>
          <w:szCs w:val="40"/>
        </w:rPr>
        <w:t>s</w:t>
      </w:r>
      <w:r w:rsidRPr="00447B9C">
        <w:rPr>
          <w:b/>
          <w:sz w:val="40"/>
          <w:szCs w:val="40"/>
        </w:rPr>
        <w:t xml:space="preserve"> Buddy</w:t>
      </w:r>
    </w:p>
    <w:p w14:paraId="6FB2899C" w14:textId="77777777" w:rsidR="009D0C36" w:rsidRPr="00447B9C" w:rsidRDefault="009D0C36" w:rsidP="009D0C36">
      <w:pPr>
        <w:jc w:val="right"/>
        <w:rPr>
          <w:b/>
          <w:sz w:val="40"/>
          <w:szCs w:val="40"/>
        </w:rPr>
      </w:pPr>
      <w:r w:rsidRPr="00447B9C">
        <w:rPr>
          <w:b/>
          <w:sz w:val="40"/>
          <w:szCs w:val="40"/>
        </w:rPr>
        <w:t>Software Requirements Specifications</w:t>
      </w:r>
    </w:p>
    <w:p w14:paraId="2F560608" w14:textId="153EF079" w:rsidR="009D0C36" w:rsidRPr="00A457C9" w:rsidRDefault="009D0C36" w:rsidP="009D0C36">
      <w:pPr>
        <w:jc w:val="right"/>
        <w:rPr>
          <w:sz w:val="25"/>
          <w:szCs w:val="25"/>
        </w:rPr>
      </w:pPr>
      <w:r>
        <w:rPr>
          <w:sz w:val="25"/>
          <w:szCs w:val="25"/>
        </w:rPr>
        <w:t>Version 2.0</w:t>
      </w:r>
    </w:p>
    <w:p w14:paraId="12322B03" w14:textId="77777777" w:rsidR="009D0C36" w:rsidRPr="00A457C9" w:rsidRDefault="009D0C36" w:rsidP="009D0C36">
      <w:pPr>
        <w:rPr>
          <w:sz w:val="25"/>
          <w:szCs w:val="25"/>
        </w:rPr>
      </w:pPr>
    </w:p>
    <w:p w14:paraId="29A8DE38" w14:textId="77777777" w:rsidR="009D0C36" w:rsidRPr="00A457C9" w:rsidRDefault="009D0C36" w:rsidP="009D0C36">
      <w:pPr>
        <w:rPr>
          <w:sz w:val="25"/>
          <w:szCs w:val="25"/>
        </w:rPr>
      </w:pPr>
    </w:p>
    <w:p w14:paraId="4E61D2CD" w14:textId="77777777" w:rsidR="009D0C36" w:rsidRPr="00A457C9" w:rsidRDefault="009D0C36" w:rsidP="009D0C36">
      <w:pPr>
        <w:rPr>
          <w:sz w:val="25"/>
          <w:szCs w:val="25"/>
        </w:rPr>
      </w:pPr>
    </w:p>
    <w:p w14:paraId="19E0CEC1" w14:textId="77777777" w:rsidR="009D0C36" w:rsidRPr="00A457C9" w:rsidRDefault="009D0C36" w:rsidP="009D0C36">
      <w:pPr>
        <w:rPr>
          <w:sz w:val="25"/>
          <w:szCs w:val="25"/>
        </w:rPr>
      </w:pPr>
    </w:p>
    <w:p w14:paraId="60687224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21EFB97A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04AB5477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3BD41639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52655D00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15ADB01B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4349ACE3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53D52DE6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344EA53A" w14:textId="77777777" w:rsidR="009D0C36" w:rsidRDefault="009D0C36" w:rsidP="009D0C36">
      <w:pPr>
        <w:jc w:val="both"/>
        <w:rPr>
          <w:b/>
          <w:sz w:val="25"/>
          <w:szCs w:val="25"/>
        </w:rPr>
      </w:pPr>
    </w:p>
    <w:p w14:paraId="7C7A5954" w14:textId="77777777" w:rsidR="009D0C36" w:rsidRPr="00A457C9" w:rsidRDefault="009D0C36" w:rsidP="009D0C36">
      <w:pPr>
        <w:jc w:val="both"/>
        <w:rPr>
          <w:sz w:val="25"/>
          <w:szCs w:val="25"/>
        </w:rPr>
      </w:pPr>
      <w:r w:rsidRPr="00A457C9">
        <w:rPr>
          <w:b/>
          <w:sz w:val="25"/>
          <w:szCs w:val="25"/>
        </w:rPr>
        <w:t>Team Members</w:t>
      </w:r>
      <w:r w:rsidRPr="00A457C9">
        <w:rPr>
          <w:sz w:val="25"/>
          <w:szCs w:val="25"/>
        </w:rPr>
        <w:t xml:space="preserve">: </w:t>
      </w:r>
    </w:p>
    <w:p w14:paraId="7CC1D5B0" w14:textId="77777777" w:rsidR="009D0C36" w:rsidRPr="00A457C9" w:rsidRDefault="009D0C36" w:rsidP="009D0C36">
      <w:pPr>
        <w:pStyle w:val="ListParagraph"/>
        <w:numPr>
          <w:ilvl w:val="0"/>
          <w:numId w:val="5"/>
        </w:numPr>
        <w:jc w:val="both"/>
        <w:rPr>
          <w:sz w:val="25"/>
          <w:szCs w:val="25"/>
        </w:rPr>
      </w:pPr>
      <w:r w:rsidRPr="00A457C9">
        <w:rPr>
          <w:sz w:val="25"/>
          <w:szCs w:val="25"/>
        </w:rPr>
        <w:t>Praveen Jain</w:t>
      </w:r>
      <w:r>
        <w:rPr>
          <w:sz w:val="25"/>
          <w:szCs w:val="25"/>
        </w:rPr>
        <w:t xml:space="preserve"> – 07IT36</w:t>
      </w:r>
    </w:p>
    <w:p w14:paraId="332FA99D" w14:textId="77777777" w:rsidR="009D0C36" w:rsidRPr="00A457C9" w:rsidRDefault="009D0C36" w:rsidP="009D0C36">
      <w:pPr>
        <w:pStyle w:val="ListParagraph"/>
        <w:numPr>
          <w:ilvl w:val="0"/>
          <w:numId w:val="5"/>
        </w:numPr>
        <w:jc w:val="both"/>
        <w:rPr>
          <w:sz w:val="25"/>
          <w:szCs w:val="25"/>
        </w:rPr>
      </w:pPr>
      <w:r>
        <w:rPr>
          <w:sz w:val="25"/>
          <w:szCs w:val="25"/>
        </w:rPr>
        <w:t>Veeresh B – 07IT64</w:t>
      </w:r>
    </w:p>
    <w:p w14:paraId="468ABC6F" w14:textId="77777777" w:rsidR="009D0C36" w:rsidRDefault="009D0C36" w:rsidP="009D0C36">
      <w:pPr>
        <w:pStyle w:val="ListParagraph"/>
        <w:numPr>
          <w:ilvl w:val="0"/>
          <w:numId w:val="5"/>
        </w:numPr>
        <w:jc w:val="both"/>
        <w:rPr>
          <w:sz w:val="25"/>
          <w:szCs w:val="25"/>
        </w:rPr>
      </w:pPr>
      <w:r w:rsidRPr="00A457C9">
        <w:rPr>
          <w:sz w:val="25"/>
          <w:szCs w:val="25"/>
        </w:rPr>
        <w:t>Karthik Bellur</w:t>
      </w:r>
      <w:r>
        <w:rPr>
          <w:sz w:val="25"/>
          <w:szCs w:val="25"/>
        </w:rPr>
        <w:t xml:space="preserve"> – 07IT20</w:t>
      </w:r>
    </w:p>
    <w:p w14:paraId="2A9C13D2" w14:textId="77777777" w:rsidR="009D0C36" w:rsidRDefault="009D0C36" w:rsidP="009D0C36">
      <w:pPr>
        <w:pStyle w:val="Heading1"/>
        <w:rPr>
          <w:i/>
          <w:sz w:val="36"/>
          <w:szCs w:val="36"/>
        </w:rPr>
      </w:pPr>
    </w:p>
    <w:p w14:paraId="536BC457" w14:textId="77777777" w:rsidR="009D0C36" w:rsidRPr="00E342D0" w:rsidRDefault="009D0C36" w:rsidP="009D0C36">
      <w:pPr>
        <w:pStyle w:val="Heading1"/>
        <w:ind w:firstLine="720"/>
        <w:jc w:val="center"/>
        <w:rPr>
          <w:i/>
          <w:color w:val="000000"/>
          <w:sz w:val="36"/>
          <w:szCs w:val="36"/>
        </w:rPr>
      </w:pPr>
      <w:r w:rsidRPr="00E342D0">
        <w:rPr>
          <w:i/>
          <w:color w:val="000000"/>
          <w:sz w:val="36"/>
          <w:szCs w:val="36"/>
        </w:rPr>
        <w:t>Index</w:t>
      </w:r>
    </w:p>
    <w:p w14:paraId="68582B86" w14:textId="77777777" w:rsidR="009D0C36" w:rsidRPr="00DE597C" w:rsidRDefault="009D0C36" w:rsidP="009D0C36"/>
    <w:p w14:paraId="198A9F6E" w14:textId="305F4FA9" w:rsidR="009D0C36" w:rsidRPr="00E342D0" w:rsidRDefault="00E342D0" w:rsidP="00E342D0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 w:rsidRPr="00E342D0">
        <w:rPr>
          <w:rFonts w:eastAsia="Times New Roman" w:cs="Times New Roman"/>
          <w:b/>
          <w:bCs/>
          <w:color w:val="000000"/>
          <w:sz w:val="25"/>
          <w:szCs w:val="25"/>
        </w:rPr>
        <w:t>A]</w:t>
      </w:r>
      <w:r>
        <w:rPr>
          <w:rFonts w:eastAsia="Times New Roman" w:cs="Times New Roman"/>
          <w:b/>
          <w:bCs/>
          <w:color w:val="000000"/>
          <w:sz w:val="25"/>
          <w:szCs w:val="25"/>
        </w:rPr>
        <w:t xml:space="preserve">         </w:t>
      </w:r>
      <w:r w:rsidRPr="00E342D0">
        <w:rPr>
          <w:rFonts w:eastAsia="Times New Roman" w:cs="Times New Roman"/>
          <w:b/>
          <w:bCs/>
          <w:color w:val="000000"/>
          <w:sz w:val="25"/>
          <w:szCs w:val="25"/>
        </w:rPr>
        <w:t>UML Diagrams</w:t>
      </w:r>
      <w:r w:rsidR="009D0C36" w:rsidRPr="00E342D0">
        <w:rPr>
          <w:rFonts w:eastAsia="Times New Roman" w:cs="Times New Roman"/>
          <w:b/>
          <w:bCs/>
          <w:color w:val="000000"/>
          <w:sz w:val="25"/>
          <w:szCs w:val="25"/>
        </w:rPr>
        <w:t>...................................................................</w:t>
      </w:r>
      <w:r w:rsidRPr="00E342D0">
        <w:rPr>
          <w:rFonts w:eastAsia="Times New Roman" w:cs="Times New Roman"/>
          <w:b/>
          <w:bCs/>
          <w:color w:val="000000"/>
          <w:sz w:val="25"/>
          <w:szCs w:val="25"/>
        </w:rPr>
        <w:t>..............................</w:t>
      </w:r>
      <w:r w:rsidR="009D0C36" w:rsidRPr="00E342D0">
        <w:rPr>
          <w:rFonts w:eastAsia="Times New Roman" w:cs="Times New Roman"/>
          <w:b/>
          <w:bCs/>
          <w:color w:val="000000"/>
          <w:sz w:val="25"/>
          <w:szCs w:val="25"/>
        </w:rPr>
        <w:t>.3</w:t>
      </w:r>
    </w:p>
    <w:p w14:paraId="7612FA14" w14:textId="30A2BFD2" w:rsidR="009D0C36" w:rsidRPr="00A457C9" w:rsidRDefault="00E342D0" w:rsidP="009D0C36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              1.</w:t>
      </w:r>
      <w:r w:rsidR="009D0C36" w:rsidRPr="00A457C9">
        <w:rPr>
          <w:rFonts w:eastAsia="Times New Roman" w:cs="Times New Roman"/>
          <w:color w:val="000000"/>
          <w:sz w:val="25"/>
          <w:szCs w:val="25"/>
        </w:rPr>
        <w:t xml:space="preserve"> </w:t>
      </w:r>
      <w:r>
        <w:rPr>
          <w:rFonts w:eastAsia="Times New Roman" w:cs="Times New Roman"/>
          <w:color w:val="000000"/>
          <w:sz w:val="25"/>
          <w:szCs w:val="25"/>
        </w:rPr>
        <w:t>Use Case Diagram</w:t>
      </w:r>
      <w:r w:rsidR="009D0C36" w:rsidRPr="00A457C9">
        <w:rPr>
          <w:rFonts w:eastAsia="Times New Roman" w:cs="Times New Roman"/>
          <w:color w:val="000000"/>
          <w:sz w:val="25"/>
          <w:szCs w:val="25"/>
        </w:rPr>
        <w:t xml:space="preserve"> </w:t>
      </w:r>
    </w:p>
    <w:p w14:paraId="5110B72B" w14:textId="1185326E" w:rsidR="009D0C36" w:rsidRPr="00A457C9" w:rsidRDefault="00E342D0" w:rsidP="009D0C36">
      <w:pPr>
        <w:tabs>
          <w:tab w:val="left" w:pos="8931"/>
        </w:tabs>
        <w:autoSpaceDE w:val="0"/>
        <w:autoSpaceDN w:val="0"/>
        <w:adjustRightInd w:val="0"/>
        <w:snapToGrid w:val="0"/>
        <w:spacing w:line="240" w:lineRule="atLeast"/>
        <w:ind w:right="95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              1.1</w:t>
      </w:r>
      <w:r w:rsidR="009D0C36">
        <w:rPr>
          <w:rFonts w:eastAsia="Times New Roman" w:cs="Times New Roman"/>
          <w:color w:val="000000"/>
          <w:sz w:val="25"/>
          <w:szCs w:val="25"/>
        </w:rPr>
        <w:t xml:space="preserve">)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User :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Administrator</w:t>
      </w:r>
    </w:p>
    <w:p w14:paraId="0C3851BD" w14:textId="77777777" w:rsidR="00E342D0" w:rsidRPr="00A457C9" w:rsidRDefault="009D0C36" w:rsidP="00E342D0">
      <w:pPr>
        <w:tabs>
          <w:tab w:val="left" w:pos="8931"/>
        </w:tabs>
        <w:autoSpaceDE w:val="0"/>
        <w:autoSpaceDN w:val="0"/>
        <w:adjustRightInd w:val="0"/>
        <w:snapToGrid w:val="0"/>
        <w:spacing w:line="240" w:lineRule="atLeast"/>
        <w:ind w:right="95"/>
        <w:rPr>
          <w:rFonts w:eastAsia="Times New Roman" w:cs="Times New Roman"/>
          <w:color w:val="000000"/>
          <w:sz w:val="25"/>
          <w:szCs w:val="25"/>
        </w:rPr>
      </w:pPr>
      <w:r w:rsidRPr="00A457C9">
        <w:rPr>
          <w:rFonts w:eastAsia="Times New Roman" w:cs="Times New Roman"/>
          <w:color w:val="000000"/>
          <w:sz w:val="25"/>
          <w:szCs w:val="25"/>
        </w:rPr>
        <w:t xml:space="preserve"> </w:t>
      </w:r>
      <w:r w:rsidR="00E342D0">
        <w:rPr>
          <w:rFonts w:eastAsia="Times New Roman" w:cs="Times New Roman"/>
          <w:color w:val="000000"/>
          <w:sz w:val="25"/>
          <w:szCs w:val="25"/>
        </w:rPr>
        <w:t xml:space="preserve">             1.2</w:t>
      </w:r>
      <w:r>
        <w:rPr>
          <w:rFonts w:eastAsia="Times New Roman" w:cs="Times New Roman"/>
          <w:color w:val="000000"/>
          <w:sz w:val="25"/>
          <w:szCs w:val="25"/>
        </w:rPr>
        <w:t xml:space="preserve">) </w:t>
      </w:r>
      <w:proofErr w:type="gramStart"/>
      <w:r w:rsidR="00E342D0">
        <w:rPr>
          <w:rFonts w:eastAsia="Times New Roman" w:cs="Times New Roman"/>
          <w:color w:val="000000"/>
          <w:sz w:val="25"/>
          <w:szCs w:val="25"/>
        </w:rPr>
        <w:t>User :</w:t>
      </w:r>
      <w:proofErr w:type="gramEnd"/>
      <w:r w:rsidR="00E342D0">
        <w:rPr>
          <w:rFonts w:eastAsia="Times New Roman" w:cs="Times New Roman"/>
          <w:color w:val="000000"/>
          <w:sz w:val="25"/>
          <w:szCs w:val="25"/>
        </w:rPr>
        <w:t xml:space="preserve"> Administrator</w:t>
      </w:r>
    </w:p>
    <w:p w14:paraId="2A355F26" w14:textId="77777777" w:rsidR="00E342D0" w:rsidRPr="00A457C9" w:rsidRDefault="00E342D0" w:rsidP="00E342D0">
      <w:pPr>
        <w:tabs>
          <w:tab w:val="left" w:pos="8931"/>
        </w:tabs>
        <w:autoSpaceDE w:val="0"/>
        <w:autoSpaceDN w:val="0"/>
        <w:adjustRightInd w:val="0"/>
        <w:snapToGrid w:val="0"/>
        <w:spacing w:line="240" w:lineRule="atLeast"/>
        <w:ind w:right="95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              1.3</w:t>
      </w:r>
      <w:r w:rsidR="009D0C36">
        <w:rPr>
          <w:rFonts w:eastAsia="Times New Roman" w:cs="Times New Roman"/>
          <w:color w:val="000000"/>
          <w:sz w:val="25"/>
          <w:szCs w:val="25"/>
        </w:rPr>
        <w:t xml:space="preserve">)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User :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Administrator</w:t>
      </w:r>
    </w:p>
    <w:p w14:paraId="1A4D071F" w14:textId="77777777" w:rsidR="00E342D0" w:rsidRPr="00A457C9" w:rsidRDefault="00E342D0" w:rsidP="00E342D0">
      <w:pPr>
        <w:tabs>
          <w:tab w:val="left" w:pos="8931"/>
        </w:tabs>
        <w:autoSpaceDE w:val="0"/>
        <w:autoSpaceDN w:val="0"/>
        <w:adjustRightInd w:val="0"/>
        <w:snapToGrid w:val="0"/>
        <w:spacing w:line="240" w:lineRule="atLeast"/>
        <w:ind w:right="95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              1.4</w:t>
      </w:r>
      <w:r w:rsidR="009D0C36">
        <w:rPr>
          <w:rFonts w:eastAsia="Times New Roman" w:cs="Times New Roman"/>
          <w:color w:val="000000"/>
          <w:sz w:val="25"/>
          <w:szCs w:val="25"/>
        </w:rPr>
        <w:t xml:space="preserve">)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User :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Administrator</w:t>
      </w:r>
    </w:p>
    <w:p w14:paraId="41FA9205" w14:textId="77777777" w:rsidR="00E342D0" w:rsidRPr="00A457C9" w:rsidRDefault="009D0C36" w:rsidP="00E342D0">
      <w:pPr>
        <w:tabs>
          <w:tab w:val="left" w:pos="8931"/>
        </w:tabs>
        <w:autoSpaceDE w:val="0"/>
        <w:autoSpaceDN w:val="0"/>
        <w:adjustRightInd w:val="0"/>
        <w:snapToGrid w:val="0"/>
        <w:spacing w:line="240" w:lineRule="atLeast"/>
        <w:ind w:right="95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              </w:t>
      </w:r>
      <w:r w:rsidR="00E342D0">
        <w:rPr>
          <w:rFonts w:eastAsia="Times New Roman" w:cs="Times New Roman"/>
          <w:color w:val="000000"/>
          <w:sz w:val="25"/>
          <w:szCs w:val="25"/>
        </w:rPr>
        <w:t>1.5</w:t>
      </w:r>
      <w:r>
        <w:rPr>
          <w:rFonts w:eastAsia="Times New Roman" w:cs="Times New Roman"/>
          <w:color w:val="000000"/>
          <w:sz w:val="25"/>
          <w:szCs w:val="25"/>
        </w:rPr>
        <w:t xml:space="preserve">) </w:t>
      </w:r>
      <w:proofErr w:type="gramStart"/>
      <w:r w:rsidR="00E342D0">
        <w:rPr>
          <w:rFonts w:eastAsia="Times New Roman" w:cs="Times New Roman"/>
          <w:color w:val="000000"/>
          <w:sz w:val="25"/>
          <w:szCs w:val="25"/>
        </w:rPr>
        <w:t>User :</w:t>
      </w:r>
      <w:proofErr w:type="gramEnd"/>
      <w:r w:rsidR="00E342D0">
        <w:rPr>
          <w:rFonts w:eastAsia="Times New Roman" w:cs="Times New Roman"/>
          <w:color w:val="000000"/>
          <w:sz w:val="25"/>
          <w:szCs w:val="25"/>
        </w:rPr>
        <w:t xml:space="preserve"> Administrator</w:t>
      </w:r>
    </w:p>
    <w:p w14:paraId="697D7DCA" w14:textId="6C01D990" w:rsidR="009D0C36" w:rsidRPr="00A457C9" w:rsidRDefault="00E342D0" w:rsidP="00E342D0">
      <w:pPr>
        <w:tabs>
          <w:tab w:val="left" w:pos="426"/>
        </w:tabs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b/>
          <w:bCs/>
          <w:color w:val="000000"/>
          <w:sz w:val="25"/>
          <w:szCs w:val="25"/>
        </w:rPr>
        <w:tab/>
      </w:r>
      <w:r>
        <w:rPr>
          <w:rFonts w:eastAsia="Times New Roman" w:cs="Times New Roman"/>
          <w:b/>
          <w:bCs/>
          <w:color w:val="000000"/>
          <w:sz w:val="25"/>
          <w:szCs w:val="25"/>
        </w:rPr>
        <w:tab/>
        <w:t xml:space="preserve">2. </w:t>
      </w:r>
      <w:r w:rsidR="009D0C36">
        <w:rPr>
          <w:rFonts w:eastAsia="Times New Roman" w:cs="Times New Roman"/>
          <w:b/>
          <w:bCs/>
          <w:color w:val="000000"/>
          <w:sz w:val="25"/>
          <w:szCs w:val="25"/>
        </w:rPr>
        <w:t xml:space="preserve">       </w:t>
      </w:r>
    </w:p>
    <w:p w14:paraId="2520561F" w14:textId="77777777" w:rsidR="009D0C36" w:rsidRDefault="009D0C36" w:rsidP="00E0600A">
      <w:pPr>
        <w:pStyle w:val="Heading1"/>
      </w:pPr>
    </w:p>
    <w:p w14:paraId="6494AD70" w14:textId="77777777" w:rsidR="009D0C36" w:rsidRDefault="009D0C36" w:rsidP="00E0600A">
      <w:pPr>
        <w:pStyle w:val="Heading1"/>
      </w:pPr>
    </w:p>
    <w:p w14:paraId="40B12C2A" w14:textId="77777777" w:rsidR="009D0C36" w:rsidRDefault="009D0C36" w:rsidP="00E0600A">
      <w:pPr>
        <w:pStyle w:val="Heading1"/>
      </w:pPr>
    </w:p>
    <w:p w14:paraId="67F82F08" w14:textId="77777777" w:rsidR="009D0C36" w:rsidRDefault="009D0C36" w:rsidP="00E0600A">
      <w:pPr>
        <w:pStyle w:val="Heading1"/>
      </w:pPr>
    </w:p>
    <w:p w14:paraId="373135B3" w14:textId="77777777" w:rsidR="009D0C36" w:rsidRDefault="009D0C36" w:rsidP="00E0600A">
      <w:pPr>
        <w:pStyle w:val="Heading1"/>
      </w:pPr>
    </w:p>
    <w:p w14:paraId="14D51851" w14:textId="77777777" w:rsidR="00E0600A" w:rsidRDefault="00E0600A" w:rsidP="00E0600A"/>
    <w:p w14:paraId="0A1C479B" w14:textId="77777777" w:rsidR="009D0C36" w:rsidRDefault="009D0C36" w:rsidP="00E0600A"/>
    <w:p w14:paraId="1F0A9CCD" w14:textId="77777777" w:rsidR="00F55FD0" w:rsidRDefault="00F55FD0" w:rsidP="00E0600A">
      <w:pPr>
        <w:rPr>
          <w:b/>
          <w:sz w:val="32"/>
          <w:szCs w:val="32"/>
          <w:u w:val="single"/>
        </w:rPr>
      </w:pPr>
    </w:p>
    <w:p w14:paraId="752E37A4" w14:textId="77777777" w:rsidR="00F55FD0" w:rsidRDefault="00F55FD0" w:rsidP="00E0600A">
      <w:pPr>
        <w:rPr>
          <w:b/>
          <w:sz w:val="32"/>
          <w:szCs w:val="32"/>
          <w:u w:val="single"/>
        </w:rPr>
      </w:pPr>
    </w:p>
    <w:p w14:paraId="0919803F" w14:textId="77777777" w:rsidR="00F55FD0" w:rsidRDefault="00F55FD0" w:rsidP="00E0600A">
      <w:pPr>
        <w:rPr>
          <w:b/>
          <w:sz w:val="32"/>
          <w:szCs w:val="32"/>
          <w:u w:val="single"/>
        </w:rPr>
      </w:pPr>
    </w:p>
    <w:p w14:paraId="3259B97E" w14:textId="77777777" w:rsidR="00F55FD0" w:rsidRDefault="00F55FD0" w:rsidP="00E0600A">
      <w:pPr>
        <w:rPr>
          <w:b/>
          <w:sz w:val="32"/>
          <w:szCs w:val="32"/>
          <w:u w:val="single"/>
        </w:rPr>
      </w:pPr>
    </w:p>
    <w:p w14:paraId="79F3AB38" w14:textId="06A52CBD" w:rsidR="009D0C36" w:rsidRPr="009D0C36" w:rsidRDefault="009D0C36" w:rsidP="00E0600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1. </w:t>
      </w:r>
      <w:r w:rsidRPr="009D0C36">
        <w:rPr>
          <w:b/>
          <w:sz w:val="32"/>
          <w:szCs w:val="32"/>
          <w:u w:val="single"/>
        </w:rPr>
        <w:t>Use Case</w:t>
      </w:r>
      <w:r>
        <w:rPr>
          <w:b/>
          <w:sz w:val="32"/>
          <w:szCs w:val="32"/>
          <w:u w:val="single"/>
        </w:rPr>
        <w:t xml:space="preserve"> Diagram</w:t>
      </w:r>
    </w:p>
    <w:p w14:paraId="5CC55CB8" w14:textId="77777777" w:rsidR="009D0C36" w:rsidRDefault="00E0600A" w:rsidP="009D0C36">
      <w:pPr>
        <w:rPr>
          <w:sz w:val="28"/>
          <w:szCs w:val="28"/>
        </w:rPr>
      </w:pPr>
      <w:r w:rsidRPr="00694052">
        <w:rPr>
          <w:sz w:val="28"/>
          <w:szCs w:val="28"/>
        </w:rPr>
        <w:t>The diagrams attached are the use-cases of various agents acting on the system.</w:t>
      </w:r>
      <w:r w:rsidR="009D0C36">
        <w:rPr>
          <w:sz w:val="28"/>
          <w:szCs w:val="28"/>
        </w:rPr>
        <w:t xml:space="preserve"> </w:t>
      </w:r>
    </w:p>
    <w:p w14:paraId="27C0C6C6" w14:textId="77777777" w:rsidR="009D0C36" w:rsidRDefault="009D0C36" w:rsidP="009D0C36">
      <w:pPr>
        <w:rPr>
          <w:sz w:val="28"/>
          <w:szCs w:val="28"/>
        </w:rPr>
      </w:pPr>
    </w:p>
    <w:p w14:paraId="454FB831" w14:textId="77777777" w:rsidR="00F55FD0" w:rsidRDefault="00F55FD0" w:rsidP="009D0C36">
      <w:pPr>
        <w:jc w:val="center"/>
        <w:rPr>
          <w:b/>
          <w:sz w:val="28"/>
          <w:szCs w:val="28"/>
        </w:rPr>
      </w:pPr>
    </w:p>
    <w:p w14:paraId="0167D7F8" w14:textId="372DF0FD" w:rsidR="009D0C36" w:rsidRPr="009D0C36" w:rsidRDefault="00F55FD0" w:rsidP="009D0C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1.1) </w:t>
      </w:r>
      <w:r w:rsidR="00E0600A" w:rsidRPr="009D0C36">
        <w:rPr>
          <w:b/>
          <w:sz w:val="28"/>
          <w:szCs w:val="28"/>
        </w:rPr>
        <w:t>User: Administrator</w:t>
      </w:r>
    </w:p>
    <w:p w14:paraId="07D4F174" w14:textId="77777777" w:rsidR="009D0C36" w:rsidRDefault="009D0C36" w:rsidP="009D0C36"/>
    <w:p w14:paraId="3B796924" w14:textId="48255F49" w:rsidR="00E0600A" w:rsidRDefault="00E0600A" w:rsidP="009D0C36">
      <w:r>
        <w:rPr>
          <w:noProof/>
          <w:lang w:eastAsia="en-IN"/>
        </w:rPr>
        <w:drawing>
          <wp:inline distT="0" distB="0" distL="0" distR="0" wp14:editId="21CDD7C3">
            <wp:extent cx="5943600" cy="4286250"/>
            <wp:effectExtent l="19050" t="0" r="0" b="0"/>
            <wp:docPr id="7" name="Picture 6" descr="admin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as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4964" w14:textId="77777777" w:rsidR="009D0C36" w:rsidRDefault="009D0C36" w:rsidP="009D0C36">
      <w:pPr>
        <w:pStyle w:val="Heading2"/>
        <w:jc w:val="center"/>
        <w:rPr>
          <w:color w:val="000000"/>
          <w:sz w:val="28"/>
          <w:szCs w:val="28"/>
        </w:rPr>
      </w:pPr>
    </w:p>
    <w:p w14:paraId="78C53D67" w14:textId="77777777" w:rsidR="009D0C36" w:rsidRPr="009D0C36" w:rsidRDefault="009D0C36" w:rsidP="009D0C36"/>
    <w:p w14:paraId="34E5407E" w14:textId="77777777" w:rsidR="009D0C36" w:rsidRDefault="009D0C36" w:rsidP="009D0C36">
      <w:pPr>
        <w:pStyle w:val="Heading2"/>
        <w:jc w:val="center"/>
        <w:rPr>
          <w:color w:val="000000"/>
          <w:sz w:val="28"/>
          <w:szCs w:val="28"/>
        </w:rPr>
      </w:pPr>
    </w:p>
    <w:p w14:paraId="59E80055" w14:textId="77777777" w:rsidR="009D0C36" w:rsidRDefault="009D0C36" w:rsidP="009D0C36">
      <w:pPr>
        <w:pStyle w:val="Heading2"/>
        <w:jc w:val="center"/>
        <w:rPr>
          <w:color w:val="000000"/>
          <w:sz w:val="28"/>
          <w:szCs w:val="28"/>
        </w:rPr>
      </w:pPr>
    </w:p>
    <w:p w14:paraId="34619F8F" w14:textId="77777777" w:rsidR="009D0C36" w:rsidRDefault="009D0C36" w:rsidP="009D0C36">
      <w:pPr>
        <w:pStyle w:val="Heading2"/>
        <w:jc w:val="center"/>
        <w:rPr>
          <w:color w:val="000000"/>
          <w:sz w:val="28"/>
          <w:szCs w:val="28"/>
        </w:rPr>
      </w:pPr>
    </w:p>
    <w:p w14:paraId="0E967463" w14:textId="77777777" w:rsidR="009D0C36" w:rsidRPr="009D0C36" w:rsidRDefault="009D0C36" w:rsidP="009D0C36"/>
    <w:p w14:paraId="0CBB9965" w14:textId="67C7D859" w:rsidR="00F55FD0" w:rsidRDefault="00F55FD0" w:rsidP="00F55FD0">
      <w:pPr>
        <w:pStyle w:val="Heading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1.2) </w:t>
      </w:r>
      <w:r w:rsidRPr="009D0C36">
        <w:rPr>
          <w:color w:val="000000"/>
          <w:sz w:val="28"/>
          <w:szCs w:val="28"/>
        </w:rPr>
        <w:t>User: Farmer</w:t>
      </w:r>
    </w:p>
    <w:p w14:paraId="2419CC33" w14:textId="77777777" w:rsidR="00F55FD0" w:rsidRPr="009D0C36" w:rsidRDefault="00F55FD0" w:rsidP="009D0C36"/>
    <w:p w14:paraId="4E286AB8" w14:textId="77777777" w:rsidR="00E0600A" w:rsidRDefault="00E0600A" w:rsidP="00E0600A">
      <w:r>
        <w:rPr>
          <w:noProof/>
          <w:lang w:eastAsia="en-IN"/>
        </w:rPr>
        <w:drawing>
          <wp:inline distT="0" distB="0" distL="0" distR="0" wp14:editId="70DB20CA">
            <wp:extent cx="5943600" cy="4688840"/>
            <wp:effectExtent l="19050" t="0" r="0" b="0"/>
            <wp:docPr id="10" name="Picture 9" descr="far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me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80D4" w14:textId="77777777" w:rsidR="009D0C36" w:rsidRDefault="009D0C36" w:rsidP="00E0600A">
      <w:pPr>
        <w:pStyle w:val="Heading2"/>
      </w:pPr>
    </w:p>
    <w:p w14:paraId="69F0FC29" w14:textId="77777777" w:rsidR="009D0C36" w:rsidRDefault="009D0C36" w:rsidP="00E0600A">
      <w:pPr>
        <w:pStyle w:val="Heading2"/>
      </w:pPr>
    </w:p>
    <w:p w14:paraId="5D06A51B" w14:textId="77777777" w:rsidR="009D0C36" w:rsidRDefault="009D0C36" w:rsidP="00E0600A">
      <w:pPr>
        <w:pStyle w:val="Heading2"/>
      </w:pPr>
    </w:p>
    <w:p w14:paraId="62F8F272" w14:textId="77777777" w:rsidR="009D0C36" w:rsidRDefault="009D0C36" w:rsidP="00E0600A">
      <w:pPr>
        <w:pStyle w:val="Heading2"/>
      </w:pPr>
    </w:p>
    <w:p w14:paraId="0379E000" w14:textId="77777777" w:rsidR="009D0C36" w:rsidRDefault="009D0C36" w:rsidP="00E0600A">
      <w:pPr>
        <w:pStyle w:val="Heading2"/>
      </w:pPr>
    </w:p>
    <w:p w14:paraId="759318A5" w14:textId="77777777" w:rsidR="009D0C36" w:rsidRDefault="009D0C36" w:rsidP="00E0600A">
      <w:pPr>
        <w:pStyle w:val="Heading2"/>
      </w:pPr>
    </w:p>
    <w:p w14:paraId="27255812" w14:textId="77777777" w:rsidR="009D0C36" w:rsidRDefault="009D0C36" w:rsidP="00E0600A">
      <w:pPr>
        <w:pStyle w:val="Heading2"/>
      </w:pPr>
    </w:p>
    <w:p w14:paraId="5EB07431" w14:textId="77777777" w:rsidR="009D0C36" w:rsidRDefault="009D0C36" w:rsidP="00E0600A">
      <w:pPr>
        <w:pStyle w:val="Heading2"/>
      </w:pPr>
    </w:p>
    <w:p w14:paraId="32666AD8" w14:textId="77777777" w:rsidR="009D0C36" w:rsidRDefault="009D0C36" w:rsidP="00E0600A">
      <w:pPr>
        <w:pStyle w:val="Heading2"/>
      </w:pPr>
    </w:p>
    <w:p w14:paraId="455F6447" w14:textId="77777777" w:rsidR="001F444B" w:rsidRDefault="001F444B" w:rsidP="001F444B"/>
    <w:p w14:paraId="309DB130" w14:textId="78C3BDE6" w:rsidR="009D0C36" w:rsidRPr="009D0C36" w:rsidRDefault="00F55FD0" w:rsidP="009D0C36">
      <w:pPr>
        <w:pStyle w:val="Heading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1.3) </w:t>
      </w:r>
      <w:r w:rsidR="009D0C36" w:rsidRPr="009D0C36">
        <w:rPr>
          <w:color w:val="000000"/>
          <w:sz w:val="28"/>
          <w:szCs w:val="28"/>
        </w:rPr>
        <w:t>User: Agricultural Officer</w:t>
      </w:r>
    </w:p>
    <w:p w14:paraId="769AEDB2" w14:textId="77777777" w:rsidR="009D0C36" w:rsidRPr="001F444B" w:rsidRDefault="009D0C36" w:rsidP="001F444B"/>
    <w:p w14:paraId="0FFFE0B9" w14:textId="77777777" w:rsidR="009D0C36" w:rsidRDefault="009D0C36" w:rsidP="00E0600A">
      <w:pPr>
        <w:rPr>
          <w:noProof/>
          <w:lang w:eastAsia="en-IN"/>
        </w:rPr>
      </w:pPr>
    </w:p>
    <w:p w14:paraId="7796CEC8" w14:textId="77777777" w:rsidR="00E0600A" w:rsidRDefault="00E0600A" w:rsidP="00E0600A">
      <w:r>
        <w:rPr>
          <w:noProof/>
          <w:lang w:eastAsia="en-IN"/>
        </w:rPr>
        <w:drawing>
          <wp:inline distT="0" distB="0" distL="0" distR="0" wp14:editId="2185D421">
            <wp:extent cx="5943600" cy="4410075"/>
            <wp:effectExtent l="19050" t="0" r="0" b="0"/>
            <wp:docPr id="11" name="Picture 10" descr="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34A8" w14:textId="77777777" w:rsidR="009D0C36" w:rsidRDefault="009D0C36" w:rsidP="00E0600A"/>
    <w:p w14:paraId="68FA07A4" w14:textId="77777777" w:rsidR="009D0C36" w:rsidRDefault="009D0C36" w:rsidP="009D0C36"/>
    <w:p w14:paraId="484E8E21" w14:textId="77777777" w:rsidR="009D0C36" w:rsidRDefault="009D0C36" w:rsidP="009D0C36"/>
    <w:p w14:paraId="08AF680D" w14:textId="77777777" w:rsidR="009D0C36" w:rsidRDefault="009D0C36" w:rsidP="009D0C36"/>
    <w:p w14:paraId="4C3768F4" w14:textId="77777777" w:rsidR="009D0C36" w:rsidRDefault="009D0C36" w:rsidP="009D0C36"/>
    <w:p w14:paraId="04C23542" w14:textId="77777777" w:rsidR="009D0C36" w:rsidRDefault="009D0C36" w:rsidP="009D0C36"/>
    <w:p w14:paraId="2981C592" w14:textId="77777777" w:rsidR="009D0C36" w:rsidRDefault="009D0C36" w:rsidP="009D0C36"/>
    <w:p w14:paraId="72854C66" w14:textId="77777777" w:rsidR="009D0C36" w:rsidRDefault="009D0C36" w:rsidP="009D0C36"/>
    <w:p w14:paraId="7ED0E780" w14:textId="77777777" w:rsidR="009D0C36" w:rsidRDefault="009D0C36" w:rsidP="009D0C36"/>
    <w:p w14:paraId="2F4E22D8" w14:textId="77777777" w:rsidR="009D0C36" w:rsidRDefault="009D0C36" w:rsidP="009D0C36"/>
    <w:p w14:paraId="639B905C" w14:textId="77777777" w:rsidR="009D0C36" w:rsidRDefault="009D0C36" w:rsidP="009D0C36"/>
    <w:p w14:paraId="61FDF5BB" w14:textId="0859179F" w:rsidR="009D0C36" w:rsidRPr="009D0C36" w:rsidRDefault="00F55FD0" w:rsidP="009D0C36">
      <w:pPr>
        <w:pStyle w:val="Heading2"/>
        <w:jc w:val="center"/>
      </w:pPr>
      <w:r>
        <w:rPr>
          <w:color w:val="000000"/>
          <w:sz w:val="28"/>
          <w:szCs w:val="28"/>
        </w:rPr>
        <w:lastRenderedPageBreak/>
        <w:t xml:space="preserve">1.4) </w:t>
      </w:r>
      <w:r w:rsidR="009D0C36" w:rsidRPr="009D0C36">
        <w:rPr>
          <w:color w:val="000000"/>
          <w:sz w:val="28"/>
          <w:szCs w:val="28"/>
        </w:rPr>
        <w:t>User: Agricultural Students</w:t>
      </w:r>
    </w:p>
    <w:p w14:paraId="476E0739" w14:textId="5CEBD400" w:rsidR="00E0600A" w:rsidRDefault="00E0600A" w:rsidP="009D0C36">
      <w:pPr>
        <w:pStyle w:val="Heading2"/>
        <w:jc w:val="center"/>
        <w:rPr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editId="43EA798E">
            <wp:extent cx="5816009" cy="3615070"/>
            <wp:effectExtent l="0" t="0" r="0" b="0"/>
            <wp:docPr id="12" name="Picture 11" descr="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1233" cy="3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FD0">
        <w:rPr>
          <w:color w:val="000000"/>
          <w:sz w:val="28"/>
          <w:szCs w:val="28"/>
        </w:rPr>
        <w:t xml:space="preserve">1.5) </w:t>
      </w:r>
      <w:r w:rsidR="009D0C36" w:rsidRPr="009D0C36">
        <w:rPr>
          <w:color w:val="000000"/>
          <w:sz w:val="28"/>
          <w:szCs w:val="28"/>
        </w:rPr>
        <w:t>User: General Public</w:t>
      </w:r>
    </w:p>
    <w:p w14:paraId="35556652" w14:textId="77777777" w:rsidR="009D0C36" w:rsidRPr="009D0C36" w:rsidRDefault="009D0C36" w:rsidP="009D0C36"/>
    <w:p w14:paraId="2A3089CE" w14:textId="77777777" w:rsidR="00E0600A" w:rsidRDefault="00E0600A" w:rsidP="00E0600A">
      <w:r>
        <w:rPr>
          <w:noProof/>
          <w:lang w:eastAsia="en-IN"/>
        </w:rPr>
        <w:drawing>
          <wp:inline distT="0" distB="0" distL="0" distR="0" wp14:editId="5D492D1F">
            <wp:extent cx="5943600" cy="4286250"/>
            <wp:effectExtent l="19050" t="0" r="0" b="0"/>
            <wp:docPr id="13" name="Picture 12" descr="all_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user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BEB" w14:textId="77777777" w:rsidR="009D0C36" w:rsidRDefault="009D0C36" w:rsidP="00E0600A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2342EB67" w14:textId="09B20224" w:rsidR="00E0600A" w:rsidRPr="009D0C36" w:rsidRDefault="009D0C36" w:rsidP="00E0600A">
      <w:pPr>
        <w:pStyle w:val="Heading1"/>
        <w:rPr>
          <w:rFonts w:eastAsia="Times New Roman"/>
          <w:color w:val="000000"/>
          <w:sz w:val="32"/>
          <w:szCs w:val="32"/>
          <w:u w:val="single"/>
        </w:rPr>
      </w:pPr>
      <w:r w:rsidRPr="009D0C36">
        <w:rPr>
          <w:rFonts w:eastAsia="Times New Roman"/>
          <w:color w:val="000000"/>
          <w:sz w:val="32"/>
          <w:szCs w:val="32"/>
          <w:u w:val="single"/>
        </w:rPr>
        <w:t xml:space="preserve">2. </w:t>
      </w:r>
      <w:r w:rsidR="00E0600A" w:rsidRPr="009D0C36">
        <w:rPr>
          <w:rFonts w:eastAsia="Times New Roman"/>
          <w:color w:val="000000"/>
          <w:sz w:val="32"/>
          <w:szCs w:val="32"/>
          <w:u w:val="single"/>
        </w:rPr>
        <w:t>Architecture Diagram</w:t>
      </w:r>
    </w:p>
    <w:p w14:paraId="1546202B" w14:textId="77777777" w:rsidR="009D0C36" w:rsidRPr="009D0C36" w:rsidRDefault="009D0C36" w:rsidP="009D0C36"/>
    <w:p w14:paraId="3E4CD475" w14:textId="77777777" w:rsidR="009D0C36" w:rsidRDefault="00E0600A" w:rsidP="00E0600A">
      <w:pPr>
        <w:rPr>
          <w:rStyle w:val="Heading1Char"/>
        </w:rPr>
      </w:pPr>
      <w:r>
        <w:rPr>
          <w:noProof/>
          <w:lang w:eastAsia="en-IN"/>
        </w:rPr>
        <w:drawing>
          <wp:inline distT="0" distB="0" distL="0" distR="0" wp14:editId="5B54E849">
            <wp:extent cx="5943600" cy="5476875"/>
            <wp:effectExtent l="19050" t="0" r="0" b="0"/>
            <wp:docPr id="9" name="Picture 8" descr="H:\projects\tgmc\srs\Version1.0\UseCaseV2\srs_archi_overview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rojects\tgmc\srs\Version1.0\UseCaseV2\srs_archi_overview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F673E" w14:textId="77777777" w:rsidR="009D0C36" w:rsidRDefault="009D0C36" w:rsidP="00E0600A">
      <w:pPr>
        <w:rPr>
          <w:rStyle w:val="Heading1Char"/>
          <w:color w:val="000000"/>
        </w:rPr>
      </w:pPr>
    </w:p>
    <w:p w14:paraId="36BABDC1" w14:textId="77777777" w:rsidR="009D0C36" w:rsidRDefault="009D0C36" w:rsidP="00E0600A">
      <w:pPr>
        <w:rPr>
          <w:rStyle w:val="Heading1Char"/>
          <w:color w:val="000000"/>
        </w:rPr>
      </w:pPr>
    </w:p>
    <w:p w14:paraId="350E5CF8" w14:textId="77777777" w:rsidR="009D0C36" w:rsidRDefault="009D0C36" w:rsidP="00E0600A">
      <w:pPr>
        <w:rPr>
          <w:rStyle w:val="Heading1Char"/>
          <w:color w:val="000000"/>
        </w:rPr>
      </w:pPr>
    </w:p>
    <w:p w14:paraId="0311775B" w14:textId="77777777" w:rsidR="009D0C36" w:rsidRDefault="009D0C36" w:rsidP="00E0600A">
      <w:pPr>
        <w:rPr>
          <w:rStyle w:val="Heading1Char"/>
          <w:color w:val="000000"/>
        </w:rPr>
      </w:pPr>
    </w:p>
    <w:p w14:paraId="501C88B1" w14:textId="77777777" w:rsidR="009D0C36" w:rsidRDefault="009D0C36" w:rsidP="00E0600A">
      <w:pPr>
        <w:rPr>
          <w:rStyle w:val="Heading1Char"/>
          <w:color w:val="000000"/>
        </w:rPr>
      </w:pPr>
    </w:p>
    <w:p w14:paraId="71B4D5B4" w14:textId="77777777" w:rsidR="009D0C36" w:rsidRDefault="009D0C36" w:rsidP="00E0600A">
      <w:pPr>
        <w:rPr>
          <w:rStyle w:val="Heading1Char"/>
          <w:color w:val="000000"/>
        </w:rPr>
      </w:pPr>
    </w:p>
    <w:p w14:paraId="594D89FC" w14:textId="40238D89" w:rsidR="00E0600A" w:rsidRPr="009D0C36" w:rsidRDefault="009D0C36" w:rsidP="00E0600A">
      <w:pPr>
        <w:rPr>
          <w:rStyle w:val="Heading1Char"/>
          <w:color w:val="000000"/>
          <w:sz w:val="32"/>
          <w:szCs w:val="32"/>
          <w:u w:val="single"/>
        </w:rPr>
      </w:pPr>
      <w:r>
        <w:rPr>
          <w:rStyle w:val="Heading1Char"/>
          <w:color w:val="000000"/>
          <w:sz w:val="32"/>
          <w:szCs w:val="32"/>
          <w:u w:val="single"/>
        </w:rPr>
        <w:lastRenderedPageBreak/>
        <w:t>3.</w:t>
      </w:r>
      <w:r w:rsidR="00E0600A" w:rsidRPr="009D0C36">
        <w:rPr>
          <w:rStyle w:val="Heading1Char"/>
          <w:color w:val="000000"/>
          <w:sz w:val="32"/>
          <w:szCs w:val="32"/>
          <w:u w:val="single"/>
        </w:rPr>
        <w:t xml:space="preserve"> </w:t>
      </w:r>
      <w:r w:rsidRPr="009D0C36">
        <w:rPr>
          <w:rStyle w:val="Heading1Char"/>
          <w:color w:val="000000"/>
          <w:sz w:val="32"/>
          <w:szCs w:val="32"/>
          <w:u w:val="single"/>
        </w:rPr>
        <w:t>ER Diagram</w:t>
      </w:r>
    </w:p>
    <w:p w14:paraId="797F66DB" w14:textId="77777777" w:rsidR="009D0C36" w:rsidRPr="009D0C36" w:rsidRDefault="009D0C36" w:rsidP="00E0600A">
      <w:pPr>
        <w:rPr>
          <w:rStyle w:val="Heading1Char"/>
          <w:color w:val="000000"/>
        </w:rPr>
      </w:pPr>
    </w:p>
    <w:p w14:paraId="152546DF" w14:textId="77777777" w:rsidR="00E0600A" w:rsidRDefault="00E0600A" w:rsidP="00E0600A">
      <w:r>
        <w:rPr>
          <w:noProof/>
          <w:lang w:eastAsia="en-IN"/>
        </w:rPr>
        <w:drawing>
          <wp:inline distT="0" distB="0" distL="0" distR="0" wp14:editId="6360132E">
            <wp:extent cx="5941336" cy="6905625"/>
            <wp:effectExtent l="19050" t="0" r="2264" b="0"/>
            <wp:docPr id="6" name="Picture 5" descr="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82F9" w14:textId="77777777" w:rsidR="00E0600A" w:rsidRPr="00E0600A" w:rsidRDefault="00E0600A" w:rsidP="00E0600A"/>
    <w:p w14:paraId="2AD95982" w14:textId="77777777" w:rsidR="00E0600A" w:rsidRPr="00E0600A" w:rsidRDefault="00E0600A" w:rsidP="00E0600A"/>
    <w:p w14:paraId="6F4B9BE7" w14:textId="77777777" w:rsidR="00E0600A" w:rsidRPr="00E0600A" w:rsidRDefault="00E0600A" w:rsidP="00E0600A"/>
    <w:p w14:paraId="3742F4A4" w14:textId="39FB8602" w:rsidR="009D0C36" w:rsidRPr="009D0C36" w:rsidRDefault="009D0C36" w:rsidP="009D0C36">
      <w:pPr>
        <w:rPr>
          <w:rStyle w:val="Heading1Char"/>
          <w:color w:val="000000"/>
          <w:sz w:val="32"/>
          <w:szCs w:val="32"/>
          <w:u w:val="single"/>
        </w:rPr>
      </w:pPr>
      <w:r>
        <w:rPr>
          <w:rStyle w:val="Heading1Char"/>
          <w:color w:val="000000"/>
          <w:sz w:val="32"/>
          <w:szCs w:val="32"/>
          <w:u w:val="single"/>
        </w:rPr>
        <w:lastRenderedPageBreak/>
        <w:t>4.</w:t>
      </w:r>
      <w:r w:rsidRPr="009D0C36">
        <w:rPr>
          <w:rStyle w:val="Heading1Char"/>
          <w:color w:val="000000"/>
          <w:sz w:val="32"/>
          <w:szCs w:val="32"/>
          <w:u w:val="single"/>
        </w:rPr>
        <w:t xml:space="preserve"> </w:t>
      </w:r>
      <w:r>
        <w:rPr>
          <w:rStyle w:val="Heading1Char"/>
          <w:color w:val="000000"/>
          <w:sz w:val="32"/>
          <w:szCs w:val="32"/>
          <w:u w:val="single"/>
        </w:rPr>
        <w:t>Class Diagram</w:t>
      </w:r>
    </w:p>
    <w:p w14:paraId="42A8D84A" w14:textId="77777777" w:rsidR="00E0600A" w:rsidRDefault="00E0600A" w:rsidP="00E0600A"/>
    <w:p w14:paraId="627E73F6" w14:textId="77777777" w:rsidR="005E3A9B" w:rsidRDefault="005E3A9B" w:rsidP="00E0600A"/>
    <w:p w14:paraId="28337F7B" w14:textId="77777777" w:rsidR="00E0600A" w:rsidRDefault="00E0600A" w:rsidP="00E0600A"/>
    <w:p w14:paraId="5AAE66BA" w14:textId="77777777" w:rsidR="00D53BB2" w:rsidRDefault="00D53BB2" w:rsidP="00E52F00">
      <w:pPr>
        <w:ind w:left="-993" w:right="-755" w:hanging="142"/>
      </w:pPr>
    </w:p>
    <w:p w14:paraId="6FA7CDA0" w14:textId="77777777" w:rsidR="00E0600A" w:rsidRDefault="00E52F00" w:rsidP="00E52F00">
      <w:pPr>
        <w:ind w:left="-993" w:right="-755" w:hanging="142"/>
      </w:pPr>
      <w:r w:rsidRPr="00E52F00">
        <w:rPr>
          <w:noProof/>
          <w:lang w:eastAsia="en-IN"/>
        </w:rPr>
        <w:drawing>
          <wp:inline distT="0" distB="0" distL="0" distR="0" wp14:editId="77CCC3AB">
            <wp:extent cx="7251405" cy="4401879"/>
            <wp:effectExtent l="0" t="0" r="0" b="0"/>
            <wp:docPr id="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1405" cy="44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6E16" w14:textId="77777777" w:rsidR="00D53BB2" w:rsidRDefault="00D53BB2" w:rsidP="00E52F00">
      <w:pPr>
        <w:ind w:left="-993" w:right="-755" w:hanging="142"/>
      </w:pPr>
    </w:p>
    <w:p w14:paraId="73F3F850" w14:textId="77777777" w:rsidR="00D53BB2" w:rsidRDefault="00D53BB2" w:rsidP="00E52F00">
      <w:pPr>
        <w:ind w:left="-993" w:right="-755" w:hanging="142"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</w:p>
    <w:p w14:paraId="718A0959" w14:textId="77777777" w:rsidR="00D53BB2" w:rsidRDefault="00D53BB2" w:rsidP="00D53BB2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Each classes mentioned above are implemented as JavaBeans and each JavaBean is associated with a corresponding Action. Action contains the </w:t>
      </w:r>
      <w:proofErr w:type="gramStart"/>
      <w:r>
        <w:rPr>
          <w:sz w:val="26"/>
          <w:szCs w:val="26"/>
        </w:rPr>
        <w:t>behaviour(</w:t>
      </w:r>
      <w:proofErr w:type="gramEnd"/>
      <w:r>
        <w:rPr>
          <w:sz w:val="26"/>
          <w:szCs w:val="26"/>
        </w:rPr>
        <w:t xml:space="preserve">methods) of the classes. </w:t>
      </w:r>
    </w:p>
    <w:p w14:paraId="579597F0" w14:textId="6584DAEC" w:rsidR="00D53BB2" w:rsidRDefault="000C07D3" w:rsidP="00D53BB2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proofErr w:type="spellStart"/>
      <w:r w:rsidR="00D53BB2">
        <w:rPr>
          <w:sz w:val="26"/>
          <w:szCs w:val="26"/>
        </w:rPr>
        <w:t>LoginAction</w:t>
      </w:r>
      <w:proofErr w:type="spellEnd"/>
    </w:p>
    <w:p w14:paraId="20F2AEBA" w14:textId="77777777" w:rsidR="00D53BB2" w:rsidRDefault="00D53BB2" w:rsidP="00D53BB2">
      <w:pPr>
        <w:pStyle w:val="ListParagraph"/>
        <w:numPr>
          <w:ilvl w:val="0"/>
          <w:numId w:val="1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doLogin</w:t>
      </w:r>
      <w:proofErr w:type="spellEnd"/>
      <w:r>
        <w:rPr>
          <w:sz w:val="26"/>
          <w:szCs w:val="26"/>
        </w:rPr>
        <w:t>()</w:t>
      </w:r>
    </w:p>
    <w:p w14:paraId="1925D590" w14:textId="77777777" w:rsidR="00D53BB2" w:rsidRDefault="00D53BB2" w:rsidP="00D53BB2">
      <w:pPr>
        <w:pStyle w:val="ListParagraph"/>
        <w:numPr>
          <w:ilvl w:val="0"/>
          <w:numId w:val="1"/>
        </w:numPr>
        <w:ind w:right="-46"/>
        <w:rPr>
          <w:sz w:val="26"/>
          <w:szCs w:val="26"/>
        </w:rPr>
      </w:pPr>
      <w:r>
        <w:rPr>
          <w:sz w:val="26"/>
          <w:szCs w:val="26"/>
        </w:rPr>
        <w:t>validate()</w:t>
      </w:r>
    </w:p>
    <w:p w14:paraId="5B7EAD6F" w14:textId="34CF86B9" w:rsidR="00D53BB2" w:rsidRDefault="000C07D3" w:rsidP="00D53BB2">
      <w:pPr>
        <w:ind w:right="-46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2. </w:t>
      </w:r>
      <w:proofErr w:type="spellStart"/>
      <w:r w:rsidR="00D53BB2">
        <w:rPr>
          <w:sz w:val="26"/>
          <w:szCs w:val="26"/>
        </w:rPr>
        <w:t>CropAction</w:t>
      </w:r>
      <w:proofErr w:type="spellEnd"/>
    </w:p>
    <w:p w14:paraId="25D0570A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addCrop</w:t>
      </w:r>
      <w:proofErr w:type="spellEnd"/>
      <w:r>
        <w:rPr>
          <w:sz w:val="26"/>
          <w:szCs w:val="26"/>
        </w:rPr>
        <w:t>()</w:t>
      </w:r>
    </w:p>
    <w:p w14:paraId="44A7DAB2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deleteCrop</w:t>
      </w:r>
      <w:proofErr w:type="spellEnd"/>
      <w:r>
        <w:rPr>
          <w:sz w:val="26"/>
          <w:szCs w:val="26"/>
        </w:rPr>
        <w:t>()</w:t>
      </w:r>
    </w:p>
    <w:p w14:paraId="767DC41D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updateCrop</w:t>
      </w:r>
      <w:proofErr w:type="spellEnd"/>
      <w:r>
        <w:rPr>
          <w:sz w:val="26"/>
          <w:szCs w:val="26"/>
        </w:rPr>
        <w:t>()</w:t>
      </w:r>
    </w:p>
    <w:p w14:paraId="51D98A7D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getAllCrops</w:t>
      </w:r>
      <w:proofErr w:type="spellEnd"/>
      <w:r>
        <w:rPr>
          <w:sz w:val="26"/>
          <w:szCs w:val="26"/>
        </w:rPr>
        <w:t>()</w:t>
      </w:r>
    </w:p>
    <w:p w14:paraId="21A2C44A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getMyCrops</w:t>
      </w:r>
      <w:proofErr w:type="spellEnd"/>
      <w:r>
        <w:rPr>
          <w:sz w:val="26"/>
          <w:szCs w:val="26"/>
        </w:rPr>
        <w:t>()</w:t>
      </w:r>
    </w:p>
    <w:p w14:paraId="7C510D6A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addNewCrop</w:t>
      </w:r>
      <w:proofErr w:type="spellEnd"/>
      <w:r>
        <w:rPr>
          <w:sz w:val="26"/>
          <w:szCs w:val="26"/>
        </w:rPr>
        <w:t>()</w:t>
      </w:r>
    </w:p>
    <w:p w14:paraId="4C7CA719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deleteOldCrop</w:t>
      </w:r>
      <w:proofErr w:type="spellEnd"/>
      <w:r>
        <w:rPr>
          <w:sz w:val="26"/>
          <w:szCs w:val="26"/>
        </w:rPr>
        <w:t>()</w:t>
      </w:r>
    </w:p>
    <w:p w14:paraId="65235334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getFavFerts</w:t>
      </w:r>
      <w:proofErr w:type="spellEnd"/>
      <w:r>
        <w:rPr>
          <w:sz w:val="26"/>
          <w:szCs w:val="26"/>
        </w:rPr>
        <w:t>()</w:t>
      </w:r>
    </w:p>
    <w:p w14:paraId="173BEC07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addNewFavFert</w:t>
      </w:r>
      <w:proofErr w:type="spellEnd"/>
      <w:r>
        <w:rPr>
          <w:sz w:val="26"/>
          <w:szCs w:val="26"/>
        </w:rPr>
        <w:t>()</w:t>
      </w:r>
    </w:p>
    <w:p w14:paraId="70DA7EDD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deleteOldFavFert</w:t>
      </w:r>
      <w:proofErr w:type="spellEnd"/>
      <w:r>
        <w:rPr>
          <w:sz w:val="26"/>
          <w:szCs w:val="26"/>
        </w:rPr>
        <w:t>()</w:t>
      </w:r>
    </w:p>
    <w:p w14:paraId="0941D894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getFavSoils</w:t>
      </w:r>
      <w:proofErr w:type="spellEnd"/>
      <w:r>
        <w:rPr>
          <w:sz w:val="26"/>
          <w:szCs w:val="26"/>
        </w:rPr>
        <w:t>()</w:t>
      </w:r>
    </w:p>
    <w:p w14:paraId="3E1E55A5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addNewFavSoil</w:t>
      </w:r>
      <w:proofErr w:type="spellEnd"/>
      <w:r>
        <w:rPr>
          <w:sz w:val="26"/>
          <w:szCs w:val="26"/>
        </w:rPr>
        <w:t>()</w:t>
      </w:r>
    </w:p>
    <w:p w14:paraId="2CC87768" w14:textId="77777777" w:rsidR="00D53BB2" w:rsidRDefault="00D53BB2" w:rsidP="00D53BB2">
      <w:pPr>
        <w:pStyle w:val="ListParagraph"/>
        <w:numPr>
          <w:ilvl w:val="0"/>
          <w:numId w:val="2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deleteOldFavSoil</w:t>
      </w:r>
      <w:proofErr w:type="spellEnd"/>
      <w:r>
        <w:rPr>
          <w:sz w:val="26"/>
          <w:szCs w:val="26"/>
        </w:rPr>
        <w:t>()</w:t>
      </w:r>
    </w:p>
    <w:p w14:paraId="219989CE" w14:textId="18702BC5" w:rsidR="00D53BB2" w:rsidRDefault="000C07D3" w:rsidP="00D53BB2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proofErr w:type="spellStart"/>
      <w:r w:rsidR="00D53BB2">
        <w:rPr>
          <w:sz w:val="26"/>
          <w:szCs w:val="26"/>
        </w:rPr>
        <w:t>Fert</w:t>
      </w:r>
      <w:r w:rsidR="001C1DD1">
        <w:rPr>
          <w:sz w:val="26"/>
          <w:szCs w:val="26"/>
        </w:rPr>
        <w:t>ilizerAction</w:t>
      </w:r>
      <w:proofErr w:type="spellEnd"/>
    </w:p>
    <w:p w14:paraId="1A486015" w14:textId="77777777" w:rsidR="001C1DD1" w:rsidRDefault="001C1DD1" w:rsidP="001C1DD1">
      <w:pPr>
        <w:pStyle w:val="ListParagraph"/>
        <w:numPr>
          <w:ilvl w:val="0"/>
          <w:numId w:val="3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addFert</w:t>
      </w:r>
      <w:proofErr w:type="spellEnd"/>
      <w:r>
        <w:rPr>
          <w:sz w:val="26"/>
          <w:szCs w:val="26"/>
        </w:rPr>
        <w:t>()</w:t>
      </w:r>
    </w:p>
    <w:p w14:paraId="659ABA9A" w14:textId="77777777" w:rsidR="001C1DD1" w:rsidRDefault="001C1DD1" w:rsidP="001C1DD1">
      <w:pPr>
        <w:pStyle w:val="ListParagraph"/>
        <w:numPr>
          <w:ilvl w:val="0"/>
          <w:numId w:val="3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deleteFert</w:t>
      </w:r>
      <w:proofErr w:type="spellEnd"/>
      <w:r>
        <w:rPr>
          <w:sz w:val="26"/>
          <w:szCs w:val="26"/>
        </w:rPr>
        <w:t>()</w:t>
      </w:r>
    </w:p>
    <w:p w14:paraId="7BF58FE4" w14:textId="77777777" w:rsidR="001C1DD1" w:rsidRDefault="001C1DD1" w:rsidP="001C1DD1">
      <w:pPr>
        <w:pStyle w:val="ListParagraph"/>
        <w:numPr>
          <w:ilvl w:val="0"/>
          <w:numId w:val="3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updateFert</w:t>
      </w:r>
      <w:proofErr w:type="spellEnd"/>
      <w:r>
        <w:rPr>
          <w:sz w:val="26"/>
          <w:szCs w:val="26"/>
        </w:rPr>
        <w:t>()</w:t>
      </w:r>
    </w:p>
    <w:p w14:paraId="169E17E4" w14:textId="77777777" w:rsidR="001C1DD1" w:rsidRDefault="001C1DD1" w:rsidP="001C1DD1">
      <w:pPr>
        <w:pStyle w:val="ListParagraph"/>
        <w:numPr>
          <w:ilvl w:val="0"/>
          <w:numId w:val="3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getFertDetails</w:t>
      </w:r>
      <w:proofErr w:type="spellEnd"/>
      <w:r>
        <w:rPr>
          <w:sz w:val="26"/>
          <w:szCs w:val="26"/>
        </w:rPr>
        <w:t>()</w:t>
      </w:r>
    </w:p>
    <w:p w14:paraId="4A073542" w14:textId="77777777" w:rsidR="001C1DD1" w:rsidRDefault="001C1DD1" w:rsidP="001C1DD1">
      <w:pPr>
        <w:pStyle w:val="ListParagraph"/>
        <w:numPr>
          <w:ilvl w:val="0"/>
          <w:numId w:val="3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getAllFerts</w:t>
      </w:r>
      <w:proofErr w:type="spellEnd"/>
      <w:r>
        <w:rPr>
          <w:sz w:val="26"/>
          <w:szCs w:val="26"/>
        </w:rPr>
        <w:t>()</w:t>
      </w:r>
    </w:p>
    <w:p w14:paraId="1192FDFF" w14:textId="224BDFC3" w:rsidR="001C1DD1" w:rsidRDefault="000C07D3" w:rsidP="001C1DD1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4. </w:t>
      </w:r>
      <w:proofErr w:type="spellStart"/>
      <w:r w:rsidR="001C1DD1">
        <w:rPr>
          <w:sz w:val="26"/>
          <w:szCs w:val="26"/>
        </w:rPr>
        <w:t>InsuranceAction</w:t>
      </w:r>
      <w:proofErr w:type="spellEnd"/>
    </w:p>
    <w:p w14:paraId="4F26CB05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addIns</w:t>
      </w:r>
      <w:proofErr w:type="spellEnd"/>
      <w:r>
        <w:rPr>
          <w:sz w:val="26"/>
          <w:szCs w:val="26"/>
        </w:rPr>
        <w:t>()</w:t>
      </w:r>
    </w:p>
    <w:p w14:paraId="1E475F2D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deleteIns</w:t>
      </w:r>
      <w:proofErr w:type="spellEnd"/>
      <w:r>
        <w:rPr>
          <w:sz w:val="26"/>
          <w:szCs w:val="26"/>
        </w:rPr>
        <w:t>()</w:t>
      </w:r>
    </w:p>
    <w:p w14:paraId="331B0B74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updateIns</w:t>
      </w:r>
      <w:proofErr w:type="spellEnd"/>
      <w:r>
        <w:rPr>
          <w:sz w:val="26"/>
          <w:szCs w:val="26"/>
        </w:rPr>
        <w:t>()</w:t>
      </w:r>
    </w:p>
    <w:p w14:paraId="2F932D45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getInsDetails</w:t>
      </w:r>
      <w:proofErr w:type="spellEnd"/>
      <w:r>
        <w:rPr>
          <w:sz w:val="26"/>
          <w:szCs w:val="26"/>
        </w:rPr>
        <w:t>()</w:t>
      </w:r>
    </w:p>
    <w:p w14:paraId="3C3C7886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getAllInss</w:t>
      </w:r>
      <w:proofErr w:type="spellEnd"/>
      <w:r>
        <w:rPr>
          <w:sz w:val="26"/>
          <w:szCs w:val="26"/>
        </w:rPr>
        <w:t>()</w:t>
      </w:r>
    </w:p>
    <w:p w14:paraId="76E878F4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deleteOldIns</w:t>
      </w:r>
      <w:proofErr w:type="spellEnd"/>
      <w:r>
        <w:rPr>
          <w:sz w:val="26"/>
          <w:szCs w:val="26"/>
        </w:rPr>
        <w:t>()</w:t>
      </w:r>
    </w:p>
    <w:p w14:paraId="4F752565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addNewIns</w:t>
      </w:r>
      <w:proofErr w:type="spellEnd"/>
      <w:r>
        <w:rPr>
          <w:sz w:val="26"/>
          <w:szCs w:val="26"/>
        </w:rPr>
        <w:t>()</w:t>
      </w:r>
    </w:p>
    <w:p w14:paraId="5C287E2A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getAllReportInss</w:t>
      </w:r>
      <w:proofErr w:type="spellEnd"/>
      <w:r>
        <w:rPr>
          <w:sz w:val="26"/>
          <w:szCs w:val="26"/>
        </w:rPr>
        <w:t>()</w:t>
      </w:r>
    </w:p>
    <w:p w14:paraId="187CEF5F" w14:textId="53D40259" w:rsidR="001C1DD1" w:rsidRDefault="000C07D3" w:rsidP="001C1DD1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5. </w:t>
      </w:r>
      <w:proofErr w:type="spellStart"/>
      <w:r w:rsidR="001C1DD1">
        <w:rPr>
          <w:sz w:val="26"/>
          <w:szCs w:val="26"/>
        </w:rPr>
        <w:t>LoanAction</w:t>
      </w:r>
      <w:proofErr w:type="spellEnd"/>
    </w:p>
    <w:p w14:paraId="0BF7C863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addLoan</w:t>
      </w:r>
      <w:proofErr w:type="spellEnd"/>
      <w:r>
        <w:rPr>
          <w:sz w:val="26"/>
          <w:szCs w:val="26"/>
        </w:rPr>
        <w:t>()</w:t>
      </w:r>
    </w:p>
    <w:p w14:paraId="3BCF2C45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deleteLoan</w:t>
      </w:r>
      <w:proofErr w:type="spellEnd"/>
      <w:r>
        <w:rPr>
          <w:sz w:val="26"/>
          <w:szCs w:val="26"/>
        </w:rPr>
        <w:t>()</w:t>
      </w:r>
    </w:p>
    <w:p w14:paraId="15E236A6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updateLoan</w:t>
      </w:r>
      <w:proofErr w:type="spellEnd"/>
      <w:r>
        <w:rPr>
          <w:sz w:val="26"/>
          <w:szCs w:val="26"/>
        </w:rPr>
        <w:t>()</w:t>
      </w:r>
    </w:p>
    <w:p w14:paraId="22574125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getLoanDetails</w:t>
      </w:r>
      <w:proofErr w:type="spellEnd"/>
      <w:r>
        <w:rPr>
          <w:sz w:val="26"/>
          <w:szCs w:val="26"/>
        </w:rPr>
        <w:t>()</w:t>
      </w:r>
    </w:p>
    <w:p w14:paraId="086ADCD2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getAllLoans</w:t>
      </w:r>
      <w:proofErr w:type="spellEnd"/>
      <w:r>
        <w:rPr>
          <w:sz w:val="26"/>
          <w:szCs w:val="26"/>
        </w:rPr>
        <w:t>()</w:t>
      </w:r>
    </w:p>
    <w:p w14:paraId="06A6167F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deleteOldLoan</w:t>
      </w:r>
      <w:proofErr w:type="spellEnd"/>
      <w:r>
        <w:rPr>
          <w:sz w:val="26"/>
          <w:szCs w:val="26"/>
        </w:rPr>
        <w:t>()</w:t>
      </w:r>
    </w:p>
    <w:p w14:paraId="2CB9AE13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addNewLoan</w:t>
      </w:r>
      <w:proofErr w:type="spellEnd"/>
      <w:r>
        <w:rPr>
          <w:sz w:val="26"/>
          <w:szCs w:val="26"/>
        </w:rPr>
        <w:t>()</w:t>
      </w:r>
    </w:p>
    <w:p w14:paraId="6A57E19F" w14:textId="77777777" w:rsidR="001C1DD1" w:rsidRDefault="001C1DD1" w:rsidP="001C1DD1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getAllReportLoans</w:t>
      </w:r>
      <w:proofErr w:type="spellEnd"/>
      <w:r>
        <w:rPr>
          <w:sz w:val="26"/>
          <w:szCs w:val="26"/>
        </w:rPr>
        <w:t>()</w:t>
      </w:r>
    </w:p>
    <w:p w14:paraId="45D490E2" w14:textId="076AE741" w:rsidR="00ED5453" w:rsidRDefault="000C07D3" w:rsidP="00ED5453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6. </w:t>
      </w:r>
      <w:proofErr w:type="spellStart"/>
      <w:r w:rsidR="00ED5453">
        <w:rPr>
          <w:sz w:val="26"/>
          <w:szCs w:val="26"/>
        </w:rPr>
        <w:t>LocationAction</w:t>
      </w:r>
      <w:proofErr w:type="spellEnd"/>
    </w:p>
    <w:p w14:paraId="06C6FBBB" w14:textId="0D2BD24B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addLoc</w:t>
      </w:r>
      <w:proofErr w:type="spellEnd"/>
      <w:r>
        <w:rPr>
          <w:sz w:val="26"/>
          <w:szCs w:val="26"/>
        </w:rPr>
        <w:t>()</w:t>
      </w:r>
    </w:p>
    <w:p w14:paraId="1AB3EF4E" w14:textId="30DEC26F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deleteLoc</w:t>
      </w:r>
      <w:proofErr w:type="spellEnd"/>
      <w:r>
        <w:rPr>
          <w:sz w:val="26"/>
          <w:szCs w:val="26"/>
        </w:rPr>
        <w:t>()</w:t>
      </w:r>
    </w:p>
    <w:p w14:paraId="03F049EC" w14:textId="2F5D0FC9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updateLoc</w:t>
      </w:r>
      <w:proofErr w:type="spellEnd"/>
      <w:r>
        <w:rPr>
          <w:sz w:val="26"/>
          <w:szCs w:val="26"/>
        </w:rPr>
        <w:t>()</w:t>
      </w:r>
    </w:p>
    <w:p w14:paraId="34509A42" w14:textId="7D2D76E0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getLocDetails</w:t>
      </w:r>
      <w:proofErr w:type="spellEnd"/>
      <w:r>
        <w:rPr>
          <w:sz w:val="26"/>
          <w:szCs w:val="26"/>
        </w:rPr>
        <w:t>()</w:t>
      </w:r>
    </w:p>
    <w:p w14:paraId="133AA04F" w14:textId="2D445EA1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getAllLocs</w:t>
      </w:r>
      <w:proofErr w:type="spellEnd"/>
      <w:r>
        <w:rPr>
          <w:sz w:val="26"/>
          <w:szCs w:val="26"/>
        </w:rPr>
        <w:t>()</w:t>
      </w:r>
    </w:p>
    <w:p w14:paraId="4B24B15E" w14:textId="4779A7A5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deleteOldFavCrop</w:t>
      </w:r>
      <w:proofErr w:type="spellEnd"/>
      <w:r>
        <w:rPr>
          <w:sz w:val="26"/>
          <w:szCs w:val="26"/>
        </w:rPr>
        <w:t>()</w:t>
      </w:r>
    </w:p>
    <w:p w14:paraId="59B5459A" w14:textId="2264608E" w:rsidR="00ED5453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addNewFavCrop</w:t>
      </w:r>
      <w:proofErr w:type="spellEnd"/>
      <w:r>
        <w:rPr>
          <w:sz w:val="26"/>
          <w:szCs w:val="26"/>
        </w:rPr>
        <w:t>()</w:t>
      </w:r>
    </w:p>
    <w:p w14:paraId="1A3C18B6" w14:textId="5D3721FE" w:rsidR="00ED5453" w:rsidRPr="001C1DD1" w:rsidRDefault="00ED5453" w:rsidP="00ED5453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getFavCrops</w:t>
      </w:r>
      <w:proofErr w:type="spellEnd"/>
      <w:r>
        <w:rPr>
          <w:sz w:val="26"/>
          <w:szCs w:val="26"/>
        </w:rPr>
        <w:t>()</w:t>
      </w:r>
    </w:p>
    <w:p w14:paraId="6B7FF4EB" w14:textId="77777777" w:rsidR="00ED5453" w:rsidRPr="00ED5453" w:rsidRDefault="00ED5453" w:rsidP="00ED5453">
      <w:pPr>
        <w:ind w:right="-46"/>
        <w:rPr>
          <w:sz w:val="26"/>
          <w:szCs w:val="26"/>
        </w:rPr>
      </w:pPr>
    </w:p>
    <w:p w14:paraId="152250A9" w14:textId="2B3650B4" w:rsidR="0096031C" w:rsidRDefault="000C07D3" w:rsidP="0096031C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7. </w:t>
      </w:r>
      <w:proofErr w:type="spellStart"/>
      <w:r w:rsidR="0096031C">
        <w:rPr>
          <w:sz w:val="26"/>
          <w:szCs w:val="26"/>
        </w:rPr>
        <w:t>MarketAction</w:t>
      </w:r>
      <w:proofErr w:type="spellEnd"/>
    </w:p>
    <w:p w14:paraId="607D1DD6" w14:textId="4C3DC19A" w:rsidR="0096031C" w:rsidRDefault="0096031C" w:rsidP="0096031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getPriceOfCrop</w:t>
      </w:r>
      <w:proofErr w:type="spellEnd"/>
      <w:r>
        <w:rPr>
          <w:sz w:val="26"/>
          <w:szCs w:val="26"/>
        </w:rPr>
        <w:t>()</w:t>
      </w:r>
    </w:p>
    <w:p w14:paraId="370F3EE4" w14:textId="5EEC7C21" w:rsidR="0096031C" w:rsidRDefault="0096031C" w:rsidP="0096031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getMarketPricesOfCrop</w:t>
      </w:r>
      <w:proofErr w:type="spellEnd"/>
      <w:r>
        <w:rPr>
          <w:sz w:val="26"/>
          <w:szCs w:val="26"/>
        </w:rPr>
        <w:t>()</w:t>
      </w:r>
    </w:p>
    <w:p w14:paraId="78391BB7" w14:textId="41E93577" w:rsidR="0096031C" w:rsidRDefault="0096031C" w:rsidP="0096031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getCropPricesOfMarket</w:t>
      </w:r>
      <w:proofErr w:type="spellEnd"/>
      <w:r>
        <w:rPr>
          <w:sz w:val="26"/>
          <w:szCs w:val="26"/>
        </w:rPr>
        <w:t>()</w:t>
      </w:r>
    </w:p>
    <w:p w14:paraId="2AB4E4FB" w14:textId="30E9E8A7" w:rsidR="0096031C" w:rsidRDefault="0096031C" w:rsidP="0096031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updateCropPrice</w:t>
      </w:r>
      <w:proofErr w:type="spellEnd"/>
      <w:r>
        <w:rPr>
          <w:sz w:val="26"/>
          <w:szCs w:val="26"/>
        </w:rPr>
        <w:t>()</w:t>
      </w:r>
    </w:p>
    <w:p w14:paraId="6CE324CE" w14:textId="5DC2C3AF" w:rsidR="004A2ACA" w:rsidRDefault="000C07D3" w:rsidP="004A2ACA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8. </w:t>
      </w:r>
      <w:proofErr w:type="spellStart"/>
      <w:r w:rsidR="004A2ACA">
        <w:rPr>
          <w:sz w:val="26"/>
          <w:szCs w:val="26"/>
        </w:rPr>
        <w:t>PollAction</w:t>
      </w:r>
      <w:proofErr w:type="spellEnd"/>
    </w:p>
    <w:p w14:paraId="6107EFBD" w14:textId="00E5679B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addPoll</w:t>
      </w:r>
      <w:proofErr w:type="spellEnd"/>
      <w:r>
        <w:rPr>
          <w:sz w:val="26"/>
          <w:szCs w:val="26"/>
        </w:rPr>
        <w:t>()</w:t>
      </w:r>
    </w:p>
    <w:p w14:paraId="75DF6E67" w14:textId="0913970E" w:rsidR="004A2ACA" w:rsidRP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deletePoll</w:t>
      </w:r>
      <w:proofErr w:type="spellEnd"/>
      <w:r>
        <w:rPr>
          <w:sz w:val="26"/>
          <w:szCs w:val="26"/>
        </w:rPr>
        <w:t>()</w:t>
      </w:r>
    </w:p>
    <w:p w14:paraId="4B3A9ECB" w14:textId="22FD2CEC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getAllPolls</w:t>
      </w:r>
      <w:proofErr w:type="spellEnd"/>
      <w:r>
        <w:rPr>
          <w:sz w:val="26"/>
          <w:szCs w:val="26"/>
        </w:rPr>
        <w:t>()</w:t>
      </w:r>
    </w:p>
    <w:p w14:paraId="65B11381" w14:textId="77777777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getPollResult</w:t>
      </w:r>
      <w:proofErr w:type="spellEnd"/>
      <w:r>
        <w:rPr>
          <w:sz w:val="26"/>
          <w:szCs w:val="26"/>
        </w:rPr>
        <w:t>()</w:t>
      </w:r>
    </w:p>
    <w:p w14:paraId="5546176D" w14:textId="7CFD8916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registerVote</w:t>
      </w:r>
      <w:proofErr w:type="spellEnd"/>
      <w:r>
        <w:rPr>
          <w:sz w:val="26"/>
          <w:szCs w:val="26"/>
        </w:rPr>
        <w:t>()</w:t>
      </w:r>
    </w:p>
    <w:p w14:paraId="145363A6" w14:textId="13D9F68E" w:rsidR="004A2ACA" w:rsidRDefault="000C07D3" w:rsidP="004A2ACA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9. </w:t>
      </w:r>
      <w:proofErr w:type="spellStart"/>
      <w:r w:rsidR="004A2ACA">
        <w:rPr>
          <w:sz w:val="26"/>
          <w:szCs w:val="26"/>
        </w:rPr>
        <w:t>QueryAction</w:t>
      </w:r>
      <w:proofErr w:type="spellEnd"/>
    </w:p>
    <w:p w14:paraId="5E228DED" w14:textId="3C8F840C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postQuery</w:t>
      </w:r>
      <w:proofErr w:type="spellEnd"/>
      <w:r>
        <w:rPr>
          <w:sz w:val="26"/>
          <w:szCs w:val="26"/>
        </w:rPr>
        <w:t>()</w:t>
      </w:r>
    </w:p>
    <w:p w14:paraId="6EABA6E5" w14:textId="63DB064A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getQueryList</w:t>
      </w:r>
      <w:proofErr w:type="spellEnd"/>
      <w:r>
        <w:rPr>
          <w:sz w:val="26"/>
          <w:szCs w:val="26"/>
        </w:rPr>
        <w:t>()</w:t>
      </w:r>
    </w:p>
    <w:p w14:paraId="4A2E8B50" w14:textId="1827CB1E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addReply</w:t>
      </w:r>
      <w:proofErr w:type="spellEnd"/>
      <w:r>
        <w:rPr>
          <w:sz w:val="26"/>
          <w:szCs w:val="26"/>
        </w:rPr>
        <w:t>()</w:t>
      </w:r>
    </w:p>
    <w:p w14:paraId="2580FEB0" w14:textId="05AC67D5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getAllMyQueries</w:t>
      </w:r>
      <w:proofErr w:type="spellEnd"/>
      <w:r>
        <w:rPr>
          <w:sz w:val="26"/>
          <w:szCs w:val="26"/>
        </w:rPr>
        <w:t>()</w:t>
      </w:r>
    </w:p>
    <w:p w14:paraId="684165AC" w14:textId="2BD4613B" w:rsidR="004A2ACA" w:rsidRDefault="000C07D3" w:rsidP="004A2ACA">
      <w:pPr>
        <w:ind w:right="-46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10. </w:t>
      </w:r>
      <w:proofErr w:type="spellStart"/>
      <w:r w:rsidR="004A2ACA">
        <w:rPr>
          <w:sz w:val="26"/>
          <w:szCs w:val="26"/>
        </w:rPr>
        <w:t>SoilAction</w:t>
      </w:r>
      <w:proofErr w:type="spellEnd"/>
    </w:p>
    <w:p w14:paraId="2FE663D5" w14:textId="5C17D411" w:rsid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addSoil</w:t>
      </w:r>
      <w:proofErr w:type="spellEnd"/>
      <w:r>
        <w:rPr>
          <w:sz w:val="26"/>
          <w:szCs w:val="26"/>
        </w:rPr>
        <w:t>()</w:t>
      </w:r>
    </w:p>
    <w:p w14:paraId="2D91D909" w14:textId="10A9C8CF" w:rsidR="004A2ACA" w:rsidRP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deleteSoil</w:t>
      </w:r>
      <w:proofErr w:type="spellEnd"/>
      <w:r>
        <w:rPr>
          <w:sz w:val="26"/>
          <w:szCs w:val="26"/>
        </w:rPr>
        <w:t>()</w:t>
      </w:r>
    </w:p>
    <w:p w14:paraId="42180582" w14:textId="55296348" w:rsidR="004A2ACA" w:rsidRPr="004A2ACA" w:rsidRDefault="004A2ACA" w:rsidP="004A2ACA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getAllSoils</w:t>
      </w:r>
      <w:proofErr w:type="spellEnd"/>
      <w:r>
        <w:rPr>
          <w:sz w:val="26"/>
          <w:szCs w:val="26"/>
        </w:rPr>
        <w:t>()</w:t>
      </w:r>
    </w:p>
    <w:p w14:paraId="76489539" w14:textId="0DA2DE64" w:rsidR="003C3BAC" w:rsidRDefault="000C07D3" w:rsidP="003C3BAC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11. </w:t>
      </w:r>
      <w:proofErr w:type="spellStart"/>
      <w:r w:rsidR="003C3BAC">
        <w:rPr>
          <w:sz w:val="26"/>
          <w:szCs w:val="26"/>
        </w:rPr>
        <w:t>ToolAction</w:t>
      </w:r>
      <w:proofErr w:type="spellEnd"/>
    </w:p>
    <w:p w14:paraId="59919069" w14:textId="572894F4" w:rsidR="003C3BAC" w:rsidRDefault="003C3BAC" w:rsidP="003C3BA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addTool</w:t>
      </w:r>
      <w:proofErr w:type="spellEnd"/>
      <w:r>
        <w:rPr>
          <w:sz w:val="26"/>
          <w:szCs w:val="26"/>
        </w:rPr>
        <w:t>()</w:t>
      </w:r>
    </w:p>
    <w:p w14:paraId="405DEAC7" w14:textId="0673F08F" w:rsidR="003C3BAC" w:rsidRDefault="003C3BAC" w:rsidP="003C3BA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deleteTool</w:t>
      </w:r>
      <w:proofErr w:type="spellEnd"/>
      <w:r>
        <w:rPr>
          <w:sz w:val="26"/>
          <w:szCs w:val="26"/>
        </w:rPr>
        <w:t>()</w:t>
      </w:r>
    </w:p>
    <w:p w14:paraId="2577A693" w14:textId="4127C531" w:rsidR="003C3BAC" w:rsidRDefault="003C3BAC" w:rsidP="003C3BA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getAllTools</w:t>
      </w:r>
      <w:proofErr w:type="spellEnd"/>
      <w:r>
        <w:rPr>
          <w:sz w:val="26"/>
          <w:szCs w:val="26"/>
        </w:rPr>
        <w:t>()</w:t>
      </w:r>
    </w:p>
    <w:p w14:paraId="3618F33C" w14:textId="3C3A6085" w:rsidR="003443BC" w:rsidRDefault="000C07D3" w:rsidP="003443BC">
      <w:pPr>
        <w:ind w:right="-46"/>
        <w:rPr>
          <w:sz w:val="26"/>
          <w:szCs w:val="26"/>
        </w:rPr>
      </w:pPr>
      <w:r>
        <w:rPr>
          <w:sz w:val="26"/>
          <w:szCs w:val="26"/>
        </w:rPr>
        <w:t xml:space="preserve">12. </w:t>
      </w:r>
      <w:proofErr w:type="spellStart"/>
      <w:r w:rsidR="003443BC">
        <w:rPr>
          <w:sz w:val="26"/>
          <w:szCs w:val="26"/>
        </w:rPr>
        <w:t>TrainingAction</w:t>
      </w:r>
      <w:proofErr w:type="spellEnd"/>
    </w:p>
    <w:p w14:paraId="763805C2" w14:textId="7C39FE56" w:rsidR="003443BC" w:rsidRDefault="003443BC" w:rsidP="003443B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addTraininingDet</w:t>
      </w:r>
      <w:proofErr w:type="spellEnd"/>
      <w:r>
        <w:rPr>
          <w:sz w:val="26"/>
          <w:szCs w:val="26"/>
        </w:rPr>
        <w:t>()</w:t>
      </w:r>
    </w:p>
    <w:p w14:paraId="094E8A9E" w14:textId="7FE65A9D" w:rsidR="0027559C" w:rsidRDefault="00195AD0" w:rsidP="003443B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deleteTrainingDet</w:t>
      </w:r>
      <w:proofErr w:type="spellEnd"/>
      <w:r w:rsidR="0027559C">
        <w:rPr>
          <w:sz w:val="26"/>
          <w:szCs w:val="26"/>
        </w:rPr>
        <w:t>()</w:t>
      </w:r>
    </w:p>
    <w:p w14:paraId="5E41CFD2" w14:textId="08E55A25" w:rsidR="003443BC" w:rsidRDefault="003443BC" w:rsidP="003443B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getAllTrainingDet</w:t>
      </w:r>
      <w:proofErr w:type="spellEnd"/>
      <w:r>
        <w:rPr>
          <w:sz w:val="26"/>
          <w:szCs w:val="26"/>
        </w:rPr>
        <w:t>()</w:t>
      </w:r>
    </w:p>
    <w:p w14:paraId="1DCE9E28" w14:textId="28188A6E" w:rsidR="003443BC" w:rsidRDefault="003443BC" w:rsidP="003443B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updateTrainingDet</w:t>
      </w:r>
      <w:proofErr w:type="spellEnd"/>
      <w:r>
        <w:rPr>
          <w:sz w:val="26"/>
          <w:szCs w:val="26"/>
        </w:rPr>
        <w:t>()</w:t>
      </w:r>
    </w:p>
    <w:p w14:paraId="1A962978" w14:textId="4060D041" w:rsidR="003443BC" w:rsidRDefault="00195AD0" w:rsidP="003443BC">
      <w:pPr>
        <w:pStyle w:val="ListParagraph"/>
        <w:numPr>
          <w:ilvl w:val="0"/>
          <w:numId w:val="4"/>
        </w:numPr>
        <w:ind w:right="-46"/>
        <w:rPr>
          <w:sz w:val="26"/>
          <w:szCs w:val="26"/>
        </w:rPr>
      </w:pPr>
      <w:proofErr w:type="spellStart"/>
      <w:r>
        <w:rPr>
          <w:sz w:val="26"/>
          <w:szCs w:val="26"/>
        </w:rPr>
        <w:t>registerForTraining</w:t>
      </w:r>
      <w:proofErr w:type="spellEnd"/>
      <w:r>
        <w:rPr>
          <w:sz w:val="26"/>
          <w:szCs w:val="26"/>
        </w:rPr>
        <w:t>()</w:t>
      </w:r>
    </w:p>
    <w:p w14:paraId="722ABB4E" w14:textId="5D221757" w:rsidR="003443BC" w:rsidRPr="001C1DD1" w:rsidRDefault="003443BC" w:rsidP="00195AD0">
      <w:pPr>
        <w:pStyle w:val="ListParagraph"/>
        <w:ind w:right="-46"/>
        <w:rPr>
          <w:sz w:val="26"/>
          <w:szCs w:val="26"/>
        </w:rPr>
      </w:pPr>
    </w:p>
    <w:p w14:paraId="48777EFB" w14:textId="77777777" w:rsidR="001C1DD1" w:rsidRPr="001C1DD1" w:rsidRDefault="001C1DD1" w:rsidP="001C1DD1">
      <w:pPr>
        <w:ind w:right="-46"/>
        <w:rPr>
          <w:sz w:val="26"/>
          <w:szCs w:val="26"/>
        </w:rPr>
      </w:pPr>
    </w:p>
    <w:p w14:paraId="2B4F4471" w14:textId="7F425FF8" w:rsidR="00D53BB2" w:rsidRDefault="00F55FD0" w:rsidP="00E61A12">
      <w:pPr>
        <w:rPr>
          <w:rStyle w:val="Heading1Char"/>
          <w:color w:val="000000"/>
          <w:sz w:val="32"/>
          <w:szCs w:val="32"/>
          <w:u w:val="single"/>
        </w:rPr>
      </w:pPr>
      <w:r>
        <w:rPr>
          <w:rStyle w:val="Heading1Char"/>
          <w:color w:val="000000"/>
          <w:sz w:val="32"/>
          <w:szCs w:val="32"/>
          <w:u w:val="single"/>
        </w:rPr>
        <w:t>5.</w:t>
      </w:r>
      <w:r w:rsidRPr="009D0C36">
        <w:rPr>
          <w:rStyle w:val="Heading1Char"/>
          <w:color w:val="000000"/>
          <w:sz w:val="32"/>
          <w:szCs w:val="32"/>
          <w:u w:val="single"/>
        </w:rPr>
        <w:t xml:space="preserve"> </w:t>
      </w:r>
      <w:r>
        <w:rPr>
          <w:rStyle w:val="Heading1Char"/>
          <w:color w:val="000000"/>
          <w:sz w:val="32"/>
          <w:szCs w:val="32"/>
          <w:u w:val="single"/>
        </w:rPr>
        <w:t>Activity Diagram</w:t>
      </w:r>
    </w:p>
    <w:p w14:paraId="30689D0A" w14:textId="7119958F" w:rsidR="00E61A12" w:rsidRPr="00E61A12" w:rsidRDefault="00E61A12" w:rsidP="00E61A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5.1) </w:t>
      </w:r>
      <w:proofErr w:type="spellStart"/>
      <w:r>
        <w:rPr>
          <w:b/>
          <w:sz w:val="28"/>
          <w:szCs w:val="28"/>
        </w:rPr>
        <w:t>doLogin</w:t>
      </w:r>
      <w:proofErr w:type="spellEnd"/>
    </w:p>
    <w:p w14:paraId="1B01740D" w14:textId="21619EF9" w:rsidR="00D53BB2" w:rsidRDefault="00990158" w:rsidP="00D53BB2">
      <w:pPr>
        <w:ind w:right="-755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244.8pt">
            <v:imagedata r:id="rId16" o:title="untitledModelactivity1"/>
          </v:shape>
        </w:pict>
      </w:r>
    </w:p>
    <w:p w14:paraId="34EF977A" w14:textId="6D8CA216" w:rsidR="00E61A12" w:rsidRDefault="00E61A12" w:rsidP="00E61A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5.2) validate</w:t>
      </w:r>
    </w:p>
    <w:p w14:paraId="473311D0" w14:textId="19B8CA1D" w:rsidR="00E61A12" w:rsidRPr="00E61A12" w:rsidRDefault="00E61A12" w:rsidP="00E61A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editId="5D1C175A">
            <wp:extent cx="4412615" cy="3157855"/>
            <wp:effectExtent l="0" t="0" r="0" b="0"/>
            <wp:docPr id="3" name="Picture 3" descr="C:\Program Files\MyDocuments\MyDocs\IT stuff\6th sem\SE\Project\images\untitledModelactivit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MyDocuments\MyDocs\IT stuff\6th sem\SE\Project\images\untitledModelactivity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B3F4F94" w14:textId="1DE9648B" w:rsidR="00E61A12" w:rsidRDefault="00E61A12" w:rsidP="00E61A12">
      <w:pPr>
        <w:jc w:val="center"/>
        <w:rPr>
          <w:b/>
          <w:sz w:val="28"/>
          <w:szCs w:val="28"/>
        </w:rPr>
      </w:pPr>
      <w:r>
        <w:tab/>
      </w:r>
      <w:r w:rsidR="00427EA0">
        <w:rPr>
          <w:b/>
          <w:sz w:val="28"/>
          <w:szCs w:val="28"/>
        </w:rPr>
        <w:t>5.3</w:t>
      </w:r>
      <w:r>
        <w:rPr>
          <w:b/>
          <w:sz w:val="28"/>
          <w:szCs w:val="28"/>
        </w:rPr>
        <w:t xml:space="preserve">) </w:t>
      </w:r>
      <w:proofErr w:type="spellStart"/>
      <w:r>
        <w:rPr>
          <w:b/>
          <w:sz w:val="28"/>
          <w:szCs w:val="28"/>
        </w:rPr>
        <w:t>addCrop</w:t>
      </w:r>
      <w:proofErr w:type="spellEnd"/>
    </w:p>
    <w:p w14:paraId="0FFD231C" w14:textId="1C810872" w:rsidR="00990158" w:rsidRDefault="00990158" w:rsidP="00E61A1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editId="2F26A946">
            <wp:extent cx="3902149" cy="3779602"/>
            <wp:effectExtent l="0" t="0" r="0" b="0"/>
            <wp:docPr id="4" name="Picture 4" descr="C:\Program Files\MyDocuments\MyDocs\IT stuff\6th sem\SE\Project\imag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MyDocuments\MyDocs\IT stuff\6th sem\SE\Project\images\tes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04" cy="378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A3F4EF" w14:textId="77777777" w:rsidR="00427EA0" w:rsidRDefault="00E61A12" w:rsidP="00E61A12">
      <w:pPr>
        <w:jc w:val="center"/>
      </w:pPr>
      <w:r>
        <w:tab/>
      </w:r>
    </w:p>
    <w:p w14:paraId="1DF84A05" w14:textId="77777777" w:rsidR="00427EA0" w:rsidRDefault="00427EA0" w:rsidP="00E61A12">
      <w:pPr>
        <w:jc w:val="center"/>
      </w:pPr>
    </w:p>
    <w:p w14:paraId="71580CF8" w14:textId="6CDAA4AF" w:rsidR="0092573E" w:rsidRDefault="00427EA0" w:rsidP="009257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5.4</w:t>
      </w:r>
      <w:r w:rsidR="00E61A12">
        <w:rPr>
          <w:b/>
          <w:sz w:val="28"/>
          <w:szCs w:val="28"/>
        </w:rPr>
        <w:t xml:space="preserve">) </w:t>
      </w:r>
      <w:proofErr w:type="spellStart"/>
      <w:r w:rsidR="00E61A12">
        <w:rPr>
          <w:b/>
          <w:sz w:val="28"/>
          <w:szCs w:val="28"/>
        </w:rPr>
        <w:t>deleteCrop</w:t>
      </w:r>
      <w:proofErr w:type="spellEnd"/>
    </w:p>
    <w:p w14:paraId="593C6972" w14:textId="31FDB377" w:rsidR="00427EA0" w:rsidRDefault="0092573E" w:rsidP="00427E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t xml:space="preserve">                  </w:t>
      </w:r>
      <w:r w:rsidR="00427EA0">
        <w:rPr>
          <w:b/>
          <w:noProof/>
          <w:sz w:val="28"/>
          <w:szCs w:val="28"/>
          <w:lang w:eastAsia="en-IN"/>
        </w:rPr>
        <w:drawing>
          <wp:inline distT="0" distB="0" distL="0" distR="0" wp14:editId="32AAEBF9">
            <wp:extent cx="4147390" cy="3678865"/>
            <wp:effectExtent l="0" t="0" r="0" b="0"/>
            <wp:docPr id="5" name="Picture 5" descr="C:\Program Files\MyDocuments\MyDocs\IT stuff\6th sem\SE\Project\images\untitledModelactivit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MyDocuments\MyDocs\IT stuff\6th sem\SE\Project\images\untitledModelactivity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27" cy="368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544F62D" w14:textId="3597636A" w:rsidR="00427EA0" w:rsidRDefault="004B74F1" w:rsidP="00427E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5.5</w:t>
      </w:r>
      <w:r w:rsidR="00427EA0">
        <w:rPr>
          <w:b/>
          <w:sz w:val="28"/>
          <w:szCs w:val="28"/>
        </w:rPr>
        <w:t xml:space="preserve">) </w:t>
      </w:r>
      <w:proofErr w:type="spellStart"/>
      <w:r w:rsidR="00427EA0">
        <w:rPr>
          <w:b/>
          <w:sz w:val="28"/>
          <w:szCs w:val="28"/>
        </w:rPr>
        <w:t>update</w:t>
      </w:r>
      <w:r w:rsidR="00427EA0">
        <w:rPr>
          <w:b/>
          <w:sz w:val="28"/>
          <w:szCs w:val="28"/>
        </w:rPr>
        <w:t>Crop</w:t>
      </w:r>
      <w:proofErr w:type="spellEnd"/>
    </w:p>
    <w:p w14:paraId="314EA300" w14:textId="405E2AE9" w:rsidR="0092573E" w:rsidRPr="00427EA0" w:rsidRDefault="0092573E" w:rsidP="009257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t xml:space="preserve">                         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 wp14:editId="0796D460">
            <wp:extent cx="4096674" cy="4167963"/>
            <wp:effectExtent l="0" t="0" r="0" b="0"/>
            <wp:docPr id="8" name="Picture 8" descr="C:\Program Files\MyDocuments\MyDocs\IT stuff\6th sem\SE\Project\images\untitledModelactivit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MyDocuments\MyDocs\IT stuff\6th sem\SE\Project\images\untitledModelactivity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09" cy="416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30B45CB" w14:textId="4C24D28D" w:rsidR="0092573E" w:rsidRPr="0092573E" w:rsidRDefault="0092573E" w:rsidP="0092573E">
      <w:pPr>
        <w:jc w:val="center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t xml:space="preserve">       </w:t>
      </w:r>
      <w:r w:rsidR="008D1D5A">
        <w:rPr>
          <w:b/>
          <w:sz w:val="28"/>
          <w:szCs w:val="28"/>
        </w:rPr>
        <w:t>5.6</w:t>
      </w:r>
      <w:r>
        <w:rPr>
          <w:b/>
          <w:sz w:val="28"/>
          <w:szCs w:val="28"/>
        </w:rPr>
        <w:t xml:space="preserve">) </w:t>
      </w:r>
      <w:proofErr w:type="spellStart"/>
      <w:r>
        <w:rPr>
          <w:b/>
          <w:sz w:val="28"/>
          <w:szCs w:val="28"/>
        </w:rPr>
        <w:t>getAll</w:t>
      </w:r>
      <w:r>
        <w:rPr>
          <w:b/>
          <w:sz w:val="28"/>
          <w:szCs w:val="28"/>
        </w:rPr>
        <w:t>Crop</w:t>
      </w:r>
      <w:r>
        <w:rPr>
          <w:b/>
          <w:sz w:val="28"/>
          <w:szCs w:val="28"/>
        </w:rPr>
        <w:t>s</w:t>
      </w:r>
      <w:proofErr w:type="spellEnd"/>
    </w:p>
    <w:p w14:paraId="0565EE77" w14:textId="62812C66" w:rsidR="00E61A12" w:rsidRDefault="0092573E" w:rsidP="00D53BB2">
      <w:pPr>
        <w:ind w:right="-755"/>
      </w:pPr>
      <w:r>
        <w:t xml:space="preserve">                                                              </w:t>
      </w:r>
      <w:r>
        <w:rPr>
          <w:noProof/>
          <w:lang w:eastAsia="en-IN"/>
        </w:rPr>
        <w:drawing>
          <wp:inline distT="0" distB="0" distL="0" distR="0" wp14:editId="6D927FB7">
            <wp:extent cx="2514188" cy="2594345"/>
            <wp:effectExtent l="0" t="0" r="0" b="0"/>
            <wp:docPr id="14" name="Picture 14" descr="C:\Program Files\MyDocuments\MyDocs\IT stuff\6th sem\SE\Project\images\untitledModelactivit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MyDocuments\MyDocs\IT stuff\6th sem\SE\Project\images\untitledModelactivity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336" cy="25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F0E1D8C" w14:textId="77777777" w:rsidR="00E03526" w:rsidRDefault="00E03526" w:rsidP="00D53BB2">
      <w:pPr>
        <w:ind w:right="-755"/>
      </w:pPr>
    </w:p>
    <w:p w14:paraId="1B9060B3" w14:textId="77777777" w:rsidR="00E03526" w:rsidRDefault="00E03526" w:rsidP="00D53BB2">
      <w:pPr>
        <w:ind w:right="-755"/>
      </w:pPr>
    </w:p>
    <w:p w14:paraId="0CDA6888" w14:textId="77777777" w:rsidR="00E03526" w:rsidRDefault="00E03526" w:rsidP="00D53BB2">
      <w:pPr>
        <w:ind w:right="-755"/>
      </w:pPr>
    </w:p>
    <w:p w14:paraId="26B0AD64" w14:textId="77777777" w:rsidR="0092573E" w:rsidRDefault="0092573E" w:rsidP="00D53BB2">
      <w:pPr>
        <w:ind w:right="-755"/>
      </w:pPr>
    </w:p>
    <w:p w14:paraId="62F8A5F3" w14:textId="2D6A76FD" w:rsidR="0092573E" w:rsidRDefault="008D1D5A" w:rsidP="0092573E">
      <w:pPr>
        <w:ind w:right="-755"/>
        <w:jc w:val="center"/>
      </w:pPr>
      <w:r>
        <w:rPr>
          <w:b/>
          <w:sz w:val="28"/>
          <w:szCs w:val="28"/>
        </w:rPr>
        <w:t>5.7</w:t>
      </w:r>
      <w:r w:rsidR="0092573E">
        <w:rPr>
          <w:b/>
          <w:sz w:val="28"/>
          <w:szCs w:val="28"/>
        </w:rPr>
        <w:t xml:space="preserve">) </w:t>
      </w:r>
      <w:proofErr w:type="spellStart"/>
      <w:r w:rsidR="0092573E">
        <w:rPr>
          <w:b/>
          <w:sz w:val="28"/>
          <w:szCs w:val="28"/>
        </w:rPr>
        <w:t>getMy</w:t>
      </w:r>
      <w:r w:rsidR="0092573E">
        <w:rPr>
          <w:b/>
          <w:sz w:val="28"/>
          <w:szCs w:val="28"/>
        </w:rPr>
        <w:t>Crops</w:t>
      </w:r>
      <w:proofErr w:type="spellEnd"/>
    </w:p>
    <w:p w14:paraId="78034632" w14:textId="6BC530B7" w:rsidR="0092573E" w:rsidRDefault="0092573E" w:rsidP="00D53BB2">
      <w:pPr>
        <w:ind w:right="-755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          </w:t>
      </w:r>
      <w:r>
        <w:rPr>
          <w:noProof/>
          <w:lang w:eastAsia="en-IN"/>
        </w:rPr>
        <w:drawing>
          <wp:inline distT="0" distB="0" distL="0" distR="0" wp14:editId="668DCD55">
            <wp:extent cx="2307265" cy="3330602"/>
            <wp:effectExtent l="0" t="0" r="0" b="0"/>
            <wp:docPr id="15" name="Picture 15" descr="C:\Program Files\MyDocuments\MyDocs\IT stuff\6th sem\SE\Project\images\untitledModelactivit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MyDocuments\MyDocs\IT stuff\6th sem\SE\Project\images\untitledModelactivity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367" cy="333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390217F" w14:textId="77777777" w:rsidR="00441099" w:rsidRDefault="00441099" w:rsidP="00D53BB2">
      <w:pPr>
        <w:ind w:right="-755"/>
        <w:rPr>
          <w:noProof/>
          <w:lang w:eastAsia="en-IN"/>
        </w:rPr>
      </w:pPr>
    </w:p>
    <w:p w14:paraId="1B61D0D1" w14:textId="77777777" w:rsidR="00441099" w:rsidRDefault="00441099" w:rsidP="00D53BB2">
      <w:pPr>
        <w:ind w:right="-755"/>
        <w:rPr>
          <w:noProof/>
          <w:lang w:eastAsia="en-IN"/>
        </w:rPr>
      </w:pPr>
    </w:p>
    <w:p w14:paraId="4372EE22" w14:textId="626BCA4F" w:rsidR="00441099" w:rsidRDefault="008D1D5A" w:rsidP="00E03526">
      <w:pPr>
        <w:ind w:right="-75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5.8</w:t>
      </w:r>
      <w:r w:rsidR="00441099">
        <w:rPr>
          <w:b/>
          <w:sz w:val="28"/>
          <w:szCs w:val="28"/>
        </w:rPr>
        <w:t xml:space="preserve">) </w:t>
      </w:r>
      <w:proofErr w:type="spellStart"/>
      <w:r w:rsidR="00441099">
        <w:rPr>
          <w:b/>
          <w:sz w:val="28"/>
          <w:szCs w:val="28"/>
        </w:rPr>
        <w:t>addNew</w:t>
      </w:r>
      <w:r w:rsidR="00441099">
        <w:rPr>
          <w:b/>
          <w:sz w:val="28"/>
          <w:szCs w:val="28"/>
        </w:rPr>
        <w:t>Crop</w:t>
      </w:r>
      <w:proofErr w:type="spellEnd"/>
    </w:p>
    <w:p w14:paraId="17E57999" w14:textId="77777777" w:rsidR="00E03526" w:rsidRDefault="00E03526" w:rsidP="00E03526">
      <w:pPr>
        <w:ind w:right="-755"/>
        <w:jc w:val="center"/>
        <w:rPr>
          <w:b/>
          <w:sz w:val="28"/>
          <w:szCs w:val="28"/>
        </w:rPr>
      </w:pPr>
    </w:p>
    <w:p w14:paraId="21A3A1EA" w14:textId="77777777" w:rsidR="00E03526" w:rsidRDefault="00E03526" w:rsidP="00E03526">
      <w:pPr>
        <w:ind w:right="-755"/>
        <w:jc w:val="center"/>
      </w:pPr>
    </w:p>
    <w:p w14:paraId="2B267501" w14:textId="4BA87035" w:rsidR="00441099" w:rsidRDefault="00441099" w:rsidP="00D53BB2">
      <w:pPr>
        <w:ind w:right="-755"/>
      </w:pPr>
      <w:r>
        <w:t xml:space="preserve">                              </w:t>
      </w:r>
      <w:r w:rsidR="00E03526"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editId="1A269143">
            <wp:extent cx="4606184" cy="5007935"/>
            <wp:effectExtent l="0" t="0" r="0" b="0"/>
            <wp:docPr id="16" name="Picture 16" descr="C:\Program Files\MyDocuments\MyDocs\IT stuff\6th sem\SE\Project\images\untitledModelactivit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\MyDocuments\MyDocs\IT stuff\6th sem\SE\Project\images\untitledModelactivity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44" cy="5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DBE5E59" w14:textId="31E8D10B" w:rsidR="00FD317C" w:rsidRDefault="00E03526" w:rsidP="00D53BB2">
      <w:pPr>
        <w:ind w:right="-755"/>
      </w:pPr>
      <w:r>
        <w:t xml:space="preserve">  </w:t>
      </w:r>
    </w:p>
    <w:p w14:paraId="1B366B4E" w14:textId="77777777" w:rsidR="00FD317C" w:rsidRDefault="00FD317C" w:rsidP="00D53BB2">
      <w:pPr>
        <w:ind w:right="-755"/>
      </w:pPr>
    </w:p>
    <w:p w14:paraId="11BF4331" w14:textId="77777777" w:rsidR="00FD317C" w:rsidRDefault="00FD317C" w:rsidP="00D53BB2">
      <w:pPr>
        <w:ind w:right="-755"/>
      </w:pPr>
    </w:p>
    <w:p w14:paraId="71815696" w14:textId="77777777" w:rsidR="00FD317C" w:rsidRDefault="00FD317C" w:rsidP="00D53BB2">
      <w:pPr>
        <w:ind w:right="-755"/>
      </w:pPr>
    </w:p>
    <w:p w14:paraId="09E3A3A5" w14:textId="77777777" w:rsidR="00FD317C" w:rsidRDefault="00FD317C" w:rsidP="00D53BB2">
      <w:pPr>
        <w:ind w:right="-755"/>
      </w:pPr>
    </w:p>
    <w:p w14:paraId="7D099AAC" w14:textId="77777777" w:rsidR="00FD317C" w:rsidRDefault="00FD317C" w:rsidP="00D53BB2">
      <w:pPr>
        <w:ind w:right="-755"/>
      </w:pPr>
    </w:p>
    <w:p w14:paraId="747FBF5A" w14:textId="77777777" w:rsidR="00FD317C" w:rsidRDefault="00FD317C" w:rsidP="00D53BB2">
      <w:pPr>
        <w:ind w:right="-755"/>
      </w:pPr>
    </w:p>
    <w:p w14:paraId="039018F5" w14:textId="77777777" w:rsidR="00FD317C" w:rsidRDefault="00FD317C" w:rsidP="00D53BB2">
      <w:pPr>
        <w:ind w:right="-755"/>
      </w:pPr>
    </w:p>
    <w:p w14:paraId="20DF0C5E" w14:textId="281C1C9F" w:rsidR="00FD317C" w:rsidRDefault="008D1D5A" w:rsidP="00FD317C">
      <w:pPr>
        <w:ind w:right="-75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5.9</w:t>
      </w:r>
      <w:r w:rsidR="00FD317C">
        <w:rPr>
          <w:b/>
          <w:sz w:val="28"/>
          <w:szCs w:val="28"/>
        </w:rPr>
        <w:t xml:space="preserve">) </w:t>
      </w:r>
      <w:proofErr w:type="spellStart"/>
      <w:r w:rsidR="00FD317C">
        <w:rPr>
          <w:b/>
          <w:sz w:val="28"/>
          <w:szCs w:val="28"/>
        </w:rPr>
        <w:t>deleteOld</w:t>
      </w:r>
      <w:r w:rsidR="00FD317C">
        <w:rPr>
          <w:b/>
          <w:sz w:val="28"/>
          <w:szCs w:val="28"/>
        </w:rPr>
        <w:t>Crop</w:t>
      </w:r>
      <w:proofErr w:type="spellEnd"/>
    </w:p>
    <w:p w14:paraId="1D875019" w14:textId="77777777" w:rsidR="00E03526" w:rsidRDefault="00E03526" w:rsidP="00FD317C">
      <w:pPr>
        <w:ind w:right="-755"/>
        <w:jc w:val="center"/>
      </w:pPr>
    </w:p>
    <w:p w14:paraId="748136CA" w14:textId="77777777" w:rsidR="00FD317C" w:rsidRDefault="00FD317C" w:rsidP="00D53BB2">
      <w:pPr>
        <w:ind w:right="-755"/>
      </w:pPr>
    </w:p>
    <w:p w14:paraId="4A1A301E" w14:textId="47C21CC2" w:rsidR="00FD317C" w:rsidRDefault="00FD317C" w:rsidP="00D53BB2">
      <w:pPr>
        <w:ind w:right="-755"/>
        <w:rPr>
          <w:noProof/>
          <w:lang w:eastAsia="en-IN"/>
        </w:rPr>
      </w:pPr>
      <w:r>
        <w:rPr>
          <w:noProof/>
          <w:lang w:eastAsia="en-IN"/>
        </w:rPr>
        <w:t xml:space="preserve">         </w:t>
      </w:r>
      <w:r w:rsidR="00EA1F9C">
        <w:rPr>
          <w:noProof/>
          <w:lang w:eastAsia="en-IN"/>
        </w:rPr>
        <w:t xml:space="preserve">                  </w:t>
      </w:r>
      <w:r>
        <w:rPr>
          <w:noProof/>
          <w:lang w:eastAsia="en-IN"/>
        </w:rPr>
        <w:drawing>
          <wp:inline distT="0" distB="0" distL="0" distR="0" wp14:editId="20C3EAB5">
            <wp:extent cx="4151104" cy="5490059"/>
            <wp:effectExtent l="0" t="0" r="0" b="0"/>
            <wp:docPr id="17" name="Picture 17" descr="C:\Program Files\MyDocuments\MyDocs\IT stuff\6th sem\SE\Project\images\untitledModelactivit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ram Files\MyDocuments\MyDocs\IT stuff\6th sem\SE\Project\images\untitledModelactivity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60" cy="549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51B2EE2" w14:textId="77777777" w:rsidR="008D1D5A" w:rsidRDefault="008D1D5A" w:rsidP="00D53BB2">
      <w:pPr>
        <w:ind w:right="-755"/>
        <w:rPr>
          <w:noProof/>
          <w:lang w:eastAsia="en-IN"/>
        </w:rPr>
      </w:pPr>
    </w:p>
    <w:p w14:paraId="3EE25B82" w14:textId="77777777" w:rsidR="008D1D5A" w:rsidRDefault="008D1D5A" w:rsidP="00D53BB2">
      <w:pPr>
        <w:ind w:right="-755"/>
        <w:rPr>
          <w:noProof/>
          <w:lang w:eastAsia="en-IN"/>
        </w:rPr>
      </w:pPr>
    </w:p>
    <w:p w14:paraId="0CDD680A" w14:textId="77777777" w:rsidR="008D1D5A" w:rsidRDefault="008D1D5A" w:rsidP="00D53BB2">
      <w:pPr>
        <w:ind w:right="-755"/>
        <w:rPr>
          <w:noProof/>
          <w:lang w:eastAsia="en-IN"/>
        </w:rPr>
      </w:pPr>
    </w:p>
    <w:p w14:paraId="24ED0AFF" w14:textId="77777777" w:rsidR="008D1D5A" w:rsidRDefault="008D1D5A" w:rsidP="00D53BB2">
      <w:pPr>
        <w:ind w:right="-755"/>
        <w:rPr>
          <w:noProof/>
          <w:lang w:eastAsia="en-IN"/>
        </w:rPr>
      </w:pPr>
    </w:p>
    <w:p w14:paraId="34CB976D" w14:textId="77777777" w:rsidR="008D1D5A" w:rsidRDefault="008D1D5A" w:rsidP="00D53BB2">
      <w:pPr>
        <w:ind w:right="-755"/>
        <w:rPr>
          <w:noProof/>
          <w:lang w:eastAsia="en-IN"/>
        </w:rPr>
      </w:pPr>
    </w:p>
    <w:p w14:paraId="017D12AF" w14:textId="77777777" w:rsidR="008D1D5A" w:rsidRDefault="008D1D5A" w:rsidP="00D53BB2">
      <w:pPr>
        <w:ind w:right="-755"/>
        <w:rPr>
          <w:noProof/>
          <w:lang w:eastAsia="en-IN"/>
        </w:rPr>
      </w:pPr>
    </w:p>
    <w:p w14:paraId="36426E22" w14:textId="77777777" w:rsidR="008D1D5A" w:rsidRDefault="008D1D5A" w:rsidP="00D53BB2">
      <w:pPr>
        <w:ind w:right="-755"/>
        <w:rPr>
          <w:noProof/>
          <w:lang w:eastAsia="en-IN"/>
        </w:rPr>
      </w:pPr>
    </w:p>
    <w:p w14:paraId="09D79228" w14:textId="6DD31D2E" w:rsidR="008D1D5A" w:rsidRDefault="008D1D5A" w:rsidP="008D1D5A">
      <w:pPr>
        <w:rPr>
          <w:rStyle w:val="Heading1Char"/>
          <w:color w:val="000000"/>
          <w:sz w:val="32"/>
          <w:szCs w:val="32"/>
          <w:u w:val="single"/>
        </w:rPr>
      </w:pPr>
      <w:r>
        <w:rPr>
          <w:rStyle w:val="Heading1Char"/>
          <w:color w:val="000000"/>
          <w:sz w:val="32"/>
          <w:szCs w:val="32"/>
          <w:u w:val="single"/>
        </w:rPr>
        <w:lastRenderedPageBreak/>
        <w:t>6</w:t>
      </w:r>
      <w:r>
        <w:rPr>
          <w:rStyle w:val="Heading1Char"/>
          <w:color w:val="000000"/>
          <w:sz w:val="32"/>
          <w:szCs w:val="32"/>
          <w:u w:val="single"/>
        </w:rPr>
        <w:t>.</w:t>
      </w:r>
      <w:r w:rsidRPr="009D0C36">
        <w:rPr>
          <w:rStyle w:val="Heading1Char"/>
          <w:color w:val="000000"/>
          <w:sz w:val="32"/>
          <w:szCs w:val="32"/>
          <w:u w:val="single"/>
        </w:rPr>
        <w:t xml:space="preserve"> </w:t>
      </w:r>
      <w:r>
        <w:rPr>
          <w:rStyle w:val="Heading1Char"/>
          <w:color w:val="000000"/>
          <w:sz w:val="32"/>
          <w:szCs w:val="32"/>
          <w:u w:val="single"/>
        </w:rPr>
        <w:t>Sequence</w:t>
      </w:r>
      <w:r>
        <w:rPr>
          <w:rStyle w:val="Heading1Char"/>
          <w:color w:val="000000"/>
          <w:sz w:val="32"/>
          <w:szCs w:val="32"/>
          <w:u w:val="single"/>
        </w:rPr>
        <w:t xml:space="preserve"> Diagram</w:t>
      </w:r>
    </w:p>
    <w:p w14:paraId="5982CBF6" w14:textId="77777777" w:rsidR="008D1D5A" w:rsidRDefault="008D1D5A" w:rsidP="00D53BB2">
      <w:pPr>
        <w:ind w:right="-755"/>
        <w:rPr>
          <w:noProof/>
          <w:lang w:eastAsia="en-IN"/>
        </w:rPr>
      </w:pPr>
    </w:p>
    <w:p w14:paraId="77D92799" w14:textId="1E1F0AC2" w:rsidR="008D1D5A" w:rsidRPr="008D1D5A" w:rsidRDefault="008D1D5A" w:rsidP="008D1D5A">
      <w:pPr>
        <w:ind w:right="-755"/>
        <w:jc w:val="center"/>
        <w:rPr>
          <w:b/>
          <w:noProof/>
          <w:lang w:eastAsia="en-IN"/>
        </w:rPr>
      </w:pPr>
      <w:r>
        <w:rPr>
          <w:b/>
          <w:noProof/>
          <w:lang w:eastAsia="en-IN"/>
        </w:rPr>
        <w:t>6.1)</w:t>
      </w:r>
      <w:r w:rsidRPr="008D1D5A">
        <w:rPr>
          <w:b/>
          <w:noProof/>
          <w:lang w:eastAsia="en-IN"/>
        </w:rPr>
        <w:t>login</w:t>
      </w:r>
    </w:p>
    <w:p w14:paraId="2D87EEC9" w14:textId="6E479D97" w:rsidR="008D1D5A" w:rsidRDefault="008D1D5A" w:rsidP="00D53BB2">
      <w:pPr>
        <w:ind w:right="-755"/>
      </w:pPr>
      <w:r>
        <w:rPr>
          <w:noProof/>
          <w:lang w:eastAsia="en-IN"/>
        </w:rPr>
        <w:drawing>
          <wp:inline distT="0" distB="0" distL="0" distR="0" wp14:editId="0F0CC473">
            <wp:extent cx="5731510" cy="2914803"/>
            <wp:effectExtent l="0" t="0" r="0" b="0"/>
            <wp:docPr id="18" name="Picture 18" descr="C:\Program Files\MyDocuments\MyDocs\IT stuff\6th sem\SE\Project\images\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MyDocuments\MyDocs\IT stuff\6th sem\SE\Project\images\Sequence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0F3CDCC" w14:textId="77777777" w:rsidR="008D1D5A" w:rsidRDefault="008D1D5A" w:rsidP="00D53BB2">
      <w:pPr>
        <w:ind w:right="-755"/>
      </w:pPr>
    </w:p>
    <w:p w14:paraId="520584E6" w14:textId="46881B20" w:rsidR="008D1D5A" w:rsidRPr="008D1D5A" w:rsidRDefault="008D1D5A" w:rsidP="008D1D5A">
      <w:pPr>
        <w:ind w:right="-755"/>
        <w:jc w:val="center"/>
        <w:rPr>
          <w:b/>
          <w:noProof/>
          <w:lang w:eastAsia="en-IN"/>
        </w:rPr>
      </w:pPr>
      <w:r>
        <w:rPr>
          <w:b/>
          <w:noProof/>
          <w:lang w:eastAsia="en-IN"/>
        </w:rPr>
        <w:t>6.1)</w:t>
      </w:r>
      <w:r>
        <w:rPr>
          <w:b/>
          <w:noProof/>
          <w:lang w:eastAsia="en-IN"/>
        </w:rPr>
        <w:t>logout</w:t>
      </w:r>
    </w:p>
    <w:p w14:paraId="27EC8028" w14:textId="6E77F593" w:rsidR="008D1D5A" w:rsidRDefault="008D1D5A" w:rsidP="00D53BB2">
      <w:pPr>
        <w:ind w:right="-755"/>
      </w:pPr>
      <w:r>
        <w:rPr>
          <w:noProof/>
          <w:lang w:eastAsia="en-IN"/>
        </w:rPr>
        <w:drawing>
          <wp:inline distT="0" distB="0" distL="0" distR="0" wp14:editId="3516EEF7">
            <wp:extent cx="5731510" cy="4020269"/>
            <wp:effectExtent l="0" t="0" r="0" b="0"/>
            <wp:docPr id="19" name="Picture 19" descr="C:\Program Files\MyDocuments\MyDocs\IT stuff\6th sem\SE\Project\images\Sequence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MyDocuments\MyDocs\IT stuff\6th sem\SE\Project\images\SequenceDiagram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DAF89A" w14:textId="408015AB" w:rsidR="00E303C1" w:rsidRDefault="00E303C1" w:rsidP="00E303C1">
      <w:pPr>
        <w:ind w:right="-755"/>
        <w:jc w:val="center"/>
      </w:pPr>
      <w:r>
        <w:lastRenderedPageBreak/>
        <w:t>6.3</w:t>
      </w:r>
      <w:proofErr w:type="gramStart"/>
      <w:r>
        <w:t>)update</w:t>
      </w:r>
      <w:proofErr w:type="gramEnd"/>
      <w:r>
        <w:t xml:space="preserve"> profile</w:t>
      </w:r>
    </w:p>
    <w:p w14:paraId="2A434485" w14:textId="3FC6EE7E" w:rsidR="00E303C1" w:rsidRDefault="00E303C1" w:rsidP="00D53BB2">
      <w:pPr>
        <w:ind w:right="-755"/>
      </w:pPr>
      <w:r>
        <w:rPr>
          <w:noProof/>
          <w:lang w:eastAsia="en-IN"/>
        </w:rPr>
        <w:drawing>
          <wp:inline distT="0" distB="0" distL="0" distR="0" wp14:editId="74B3DD4A">
            <wp:extent cx="5731510" cy="3704799"/>
            <wp:effectExtent l="0" t="0" r="0" b="0"/>
            <wp:docPr id="20" name="Picture 20" descr="C:\Program Files\MyDocuments\MyDocs\IT stuff\6th sem\SE\Project\images\Sequence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yDocuments\MyDocs\IT stuff\6th sem\SE\Project\images\SequenceDiagram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2283011" w14:textId="0B19F220" w:rsidR="00BB4C0A" w:rsidRDefault="00BB4C0A" w:rsidP="00BB4C0A">
      <w:pPr>
        <w:ind w:right="-755"/>
        <w:jc w:val="center"/>
      </w:pPr>
      <w:r>
        <w:t>6.4</w:t>
      </w:r>
      <w:proofErr w:type="gramStart"/>
      <w:r>
        <w:t>)</w:t>
      </w:r>
      <w:proofErr w:type="spellStart"/>
      <w:r>
        <w:t>postquery</w:t>
      </w:r>
      <w:proofErr w:type="spellEnd"/>
      <w:proofErr w:type="gramEnd"/>
    </w:p>
    <w:p w14:paraId="5F15D696" w14:textId="1C97846C" w:rsidR="00BB4C0A" w:rsidRDefault="00BB4C0A" w:rsidP="00D53BB2">
      <w:pPr>
        <w:ind w:right="-755"/>
      </w:pPr>
      <w:r>
        <w:rPr>
          <w:noProof/>
          <w:lang w:eastAsia="en-IN"/>
        </w:rPr>
        <w:drawing>
          <wp:inline distT="0" distB="0" distL="0" distR="0" wp14:editId="56E2B435">
            <wp:extent cx="5731510" cy="3844525"/>
            <wp:effectExtent l="0" t="0" r="0" b="0"/>
            <wp:docPr id="21" name="Picture 21" descr="C:\Program Files\MyDocuments\MyDocs\IT stuff\6th sem\SE\Project\images\SequenceDiagr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yDocuments\MyDocs\IT stuff\6th sem\SE\Project\images\SequenceDiagram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D6A7277" w14:textId="77777777" w:rsidR="00BB4C0A" w:rsidRDefault="00BB4C0A" w:rsidP="00D53BB2">
      <w:pPr>
        <w:ind w:right="-755"/>
      </w:pPr>
    </w:p>
    <w:p w14:paraId="2478CE2D" w14:textId="498A5E74" w:rsidR="00C446A5" w:rsidRDefault="00C446A5" w:rsidP="00C446A5">
      <w:pPr>
        <w:ind w:right="-755"/>
        <w:jc w:val="center"/>
      </w:pPr>
      <w:r>
        <w:lastRenderedPageBreak/>
        <w:t>6.5</w:t>
      </w:r>
      <w:proofErr w:type="gramStart"/>
      <w:r>
        <w:t>)answer</w:t>
      </w:r>
      <w:proofErr w:type="gramEnd"/>
      <w:r>
        <w:t xml:space="preserve"> queries</w:t>
      </w:r>
    </w:p>
    <w:p w14:paraId="14BE48F9" w14:textId="77777777" w:rsidR="001622ED" w:rsidRDefault="001622ED" w:rsidP="00C446A5">
      <w:pPr>
        <w:ind w:right="-755"/>
        <w:jc w:val="center"/>
      </w:pPr>
    </w:p>
    <w:p w14:paraId="6396D8E9" w14:textId="78490604" w:rsidR="00BB4C0A" w:rsidRDefault="00BB4C0A" w:rsidP="00C446A5">
      <w:pPr>
        <w:ind w:right="-755"/>
      </w:pPr>
      <w:r>
        <w:rPr>
          <w:noProof/>
          <w:lang w:eastAsia="en-IN"/>
        </w:rPr>
        <w:drawing>
          <wp:inline distT="0" distB="0" distL="0" distR="0" wp14:editId="668C74A8">
            <wp:extent cx="5731510" cy="4093995"/>
            <wp:effectExtent l="0" t="0" r="0" b="0"/>
            <wp:docPr id="24" name="Picture 24" descr="C:\Program Files\MyDocuments\MyDocs\IT stuff\6th sem\SE\Project\images\SequenceDiagra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gram Files\MyDocuments\MyDocs\IT stuff\6th sem\SE\Project\images\SequenceDiagram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C565444" w14:textId="77777777" w:rsidR="00C446A5" w:rsidRDefault="00C446A5" w:rsidP="00C446A5">
      <w:pPr>
        <w:ind w:right="-755"/>
      </w:pPr>
    </w:p>
    <w:p w14:paraId="76EBA385" w14:textId="77777777" w:rsidR="00C446A5" w:rsidRDefault="00C446A5" w:rsidP="00C446A5">
      <w:pPr>
        <w:ind w:right="-755"/>
      </w:pPr>
    </w:p>
    <w:p w14:paraId="48ED17F5" w14:textId="77777777" w:rsidR="00C446A5" w:rsidRDefault="00C446A5" w:rsidP="00C446A5">
      <w:pPr>
        <w:ind w:right="-755"/>
      </w:pPr>
    </w:p>
    <w:p w14:paraId="4ABCE865" w14:textId="77777777" w:rsidR="00C446A5" w:rsidRDefault="00C446A5" w:rsidP="00C446A5">
      <w:pPr>
        <w:ind w:right="-755"/>
      </w:pPr>
    </w:p>
    <w:p w14:paraId="4C2C5517" w14:textId="77777777" w:rsidR="00C446A5" w:rsidRDefault="00C446A5" w:rsidP="00C446A5">
      <w:pPr>
        <w:ind w:right="-755"/>
      </w:pPr>
    </w:p>
    <w:p w14:paraId="5BC92A7F" w14:textId="77777777" w:rsidR="00C446A5" w:rsidRDefault="00C446A5" w:rsidP="00C446A5">
      <w:pPr>
        <w:ind w:right="-755"/>
      </w:pPr>
    </w:p>
    <w:p w14:paraId="4F702D7E" w14:textId="77777777" w:rsidR="00C446A5" w:rsidRDefault="00C446A5" w:rsidP="00C446A5">
      <w:pPr>
        <w:ind w:right="-755"/>
      </w:pPr>
    </w:p>
    <w:p w14:paraId="1D8E0F12" w14:textId="77777777" w:rsidR="00C446A5" w:rsidRDefault="00C446A5" w:rsidP="00C446A5">
      <w:pPr>
        <w:ind w:right="-755"/>
      </w:pPr>
    </w:p>
    <w:p w14:paraId="6DE4E646" w14:textId="77777777" w:rsidR="00C446A5" w:rsidRDefault="00C446A5" w:rsidP="00C446A5">
      <w:pPr>
        <w:ind w:right="-755"/>
      </w:pPr>
    </w:p>
    <w:p w14:paraId="0163093D" w14:textId="77777777" w:rsidR="00C446A5" w:rsidRDefault="00C446A5" w:rsidP="00C446A5">
      <w:pPr>
        <w:ind w:right="-755"/>
      </w:pPr>
    </w:p>
    <w:p w14:paraId="4F661BBC" w14:textId="77777777" w:rsidR="00C446A5" w:rsidRDefault="00C446A5" w:rsidP="00C446A5">
      <w:pPr>
        <w:ind w:right="-755"/>
      </w:pPr>
    </w:p>
    <w:p w14:paraId="1B42EC71" w14:textId="77777777" w:rsidR="00C446A5" w:rsidRDefault="00C446A5" w:rsidP="00C446A5">
      <w:pPr>
        <w:ind w:right="-755"/>
      </w:pPr>
    </w:p>
    <w:p w14:paraId="42082C90" w14:textId="482D63A8" w:rsidR="00C446A5" w:rsidRDefault="00C446A5" w:rsidP="001622ED">
      <w:pPr>
        <w:ind w:right="-755"/>
        <w:jc w:val="center"/>
      </w:pPr>
      <w:bookmarkStart w:id="0" w:name="_GoBack"/>
      <w:r>
        <w:lastRenderedPageBreak/>
        <w:t>6.6)add/delete/ update crops</w:t>
      </w:r>
    </w:p>
    <w:bookmarkEnd w:id="0"/>
    <w:p w14:paraId="4332C0B9" w14:textId="77777777" w:rsidR="00B052B2" w:rsidRDefault="00B052B2" w:rsidP="00C446A5">
      <w:pPr>
        <w:ind w:right="-755"/>
        <w:jc w:val="center"/>
      </w:pPr>
    </w:p>
    <w:p w14:paraId="0D186183" w14:textId="77777777" w:rsidR="00B052B2" w:rsidRDefault="00B052B2" w:rsidP="00C446A5">
      <w:pPr>
        <w:ind w:right="-755"/>
        <w:jc w:val="center"/>
      </w:pPr>
    </w:p>
    <w:p w14:paraId="77B62BF3" w14:textId="0C7809D9" w:rsidR="00BB4C0A" w:rsidRDefault="00BB4C0A" w:rsidP="00D53BB2">
      <w:pPr>
        <w:ind w:right="-755"/>
      </w:pPr>
      <w:r>
        <w:rPr>
          <w:noProof/>
          <w:lang w:eastAsia="en-IN"/>
        </w:rPr>
        <w:drawing>
          <wp:inline distT="0" distB="0" distL="0" distR="0" wp14:editId="6E90D634">
            <wp:extent cx="5731510" cy="7022492"/>
            <wp:effectExtent l="0" t="0" r="0" b="0"/>
            <wp:docPr id="23" name="Picture 23" descr="C:\Program Files\MyDocuments\MyDocs\IT stuff\6th sem\SE\Project\images\SequenceDiagra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rogram Files\MyDocuments\MyDocs\IT stuff\6th sem\SE\Project\images\SequenceDiagram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36809A8" w14:textId="77777777" w:rsidR="00BB4C0A" w:rsidRDefault="00BB4C0A" w:rsidP="00D53BB2">
      <w:pPr>
        <w:ind w:right="-755"/>
      </w:pPr>
    </w:p>
    <w:p w14:paraId="29477023" w14:textId="77777777" w:rsidR="00BB4C0A" w:rsidRDefault="00BB4C0A" w:rsidP="00D53BB2">
      <w:pPr>
        <w:ind w:right="-755"/>
      </w:pPr>
    </w:p>
    <w:p w14:paraId="53810274" w14:textId="611C2995" w:rsidR="0089360B" w:rsidRDefault="00C446A5" w:rsidP="00D53BB2">
      <w:pPr>
        <w:ind w:right="-755"/>
      </w:pPr>
      <w:r>
        <w:lastRenderedPageBreak/>
        <w:t>6.7) add/delete crops (farmer)</w:t>
      </w:r>
      <w:r w:rsidR="00BB4C0A">
        <w:rPr>
          <w:noProof/>
          <w:lang w:eastAsia="en-IN"/>
        </w:rPr>
        <w:drawing>
          <wp:inline distT="0" distB="0" distL="0" distR="0" wp14:editId="6BD9032F">
            <wp:extent cx="5731510" cy="5073040"/>
            <wp:effectExtent l="0" t="0" r="0" b="0"/>
            <wp:docPr id="25" name="Picture 25" descr="C:\Program Files\MyDocuments\MyDocs\IT stuff\6th sem\SE\Project\images\SequenceDiagra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\MyDocuments\MyDocs\IT stuff\6th sem\SE\Project\images\SequenceDiagram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BBC57CD" w14:textId="1747F1B6" w:rsidR="0089360B" w:rsidRDefault="0089360B" w:rsidP="00D53BB2">
      <w:pPr>
        <w:ind w:right="-755"/>
      </w:pPr>
      <w:r>
        <w:t>6.8</w:t>
      </w:r>
      <w:proofErr w:type="gramStart"/>
      <w:r>
        <w:t>)reports</w:t>
      </w:r>
      <w:proofErr w:type="gramEnd"/>
      <w:r w:rsidR="00C446A5">
        <w:t xml:space="preserve">    </w:t>
      </w:r>
    </w:p>
    <w:p w14:paraId="5553F50B" w14:textId="0FA4C9A0" w:rsidR="00BB4C0A" w:rsidRPr="00E0600A" w:rsidRDefault="00C446A5" w:rsidP="00D53BB2">
      <w:pPr>
        <w:ind w:right="-755"/>
      </w:pPr>
      <w:r>
        <w:t xml:space="preserve"> </w:t>
      </w:r>
      <w:r w:rsidR="00BB4C0A">
        <w:rPr>
          <w:noProof/>
          <w:lang w:eastAsia="en-IN"/>
        </w:rPr>
        <w:drawing>
          <wp:inline distT="0" distB="0" distL="0" distR="0" wp14:editId="61928760">
            <wp:extent cx="5731510" cy="3013332"/>
            <wp:effectExtent l="0" t="0" r="0" b="0"/>
            <wp:docPr id="26" name="Picture 26" descr="C:\Program Files\MyDocuments\MyDocs\IT stuff\6th sem\SE\Project\images\SequenceDiagra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gram Files\MyDocuments\MyDocs\IT stuff\6th sem\SE\Project\images\SequenceDiagram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BB4C0A" w:rsidRPr="00E0600A" w:rsidSect="009D0C36"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C61441" w14:textId="77777777" w:rsidR="00BB7B3D" w:rsidRDefault="00BB7B3D" w:rsidP="009D0C36">
      <w:pPr>
        <w:spacing w:after="0" w:line="240" w:lineRule="auto"/>
      </w:pPr>
      <w:r>
        <w:separator/>
      </w:r>
    </w:p>
  </w:endnote>
  <w:endnote w:type="continuationSeparator" w:id="0">
    <w:p w14:paraId="0871F795" w14:textId="77777777" w:rsidR="00BB7B3D" w:rsidRDefault="00BB7B3D" w:rsidP="009D0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01CC51" w14:textId="77777777" w:rsidR="00BB7B3D" w:rsidRDefault="00BB7B3D" w:rsidP="009D0C36">
      <w:pPr>
        <w:spacing w:after="0" w:line="240" w:lineRule="auto"/>
      </w:pPr>
      <w:r>
        <w:separator/>
      </w:r>
    </w:p>
  </w:footnote>
  <w:footnote w:type="continuationSeparator" w:id="0">
    <w:p w14:paraId="3D6D9AFF" w14:textId="77777777" w:rsidR="00BB7B3D" w:rsidRDefault="00BB7B3D" w:rsidP="009D0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02B5"/>
    <w:multiLevelType w:val="hybridMultilevel"/>
    <w:tmpl w:val="1870D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066731"/>
    <w:multiLevelType w:val="hybridMultilevel"/>
    <w:tmpl w:val="06646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E48C7"/>
    <w:multiLevelType w:val="hybridMultilevel"/>
    <w:tmpl w:val="6FE88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1D0B2F"/>
    <w:multiLevelType w:val="hybridMultilevel"/>
    <w:tmpl w:val="71E28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594EB6"/>
    <w:multiLevelType w:val="hybridMultilevel"/>
    <w:tmpl w:val="ED9ABA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33333E"/>
    <w:multiLevelType w:val="hybridMultilevel"/>
    <w:tmpl w:val="091E4314"/>
    <w:lvl w:ilvl="0" w:tplc="187A789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FE7"/>
    <w:rsid w:val="000C07D3"/>
    <w:rsid w:val="00115845"/>
    <w:rsid w:val="001538FF"/>
    <w:rsid w:val="001622ED"/>
    <w:rsid w:val="00195AD0"/>
    <w:rsid w:val="001C1DD1"/>
    <w:rsid w:val="001F444B"/>
    <w:rsid w:val="0027559C"/>
    <w:rsid w:val="003443BC"/>
    <w:rsid w:val="003C3BAC"/>
    <w:rsid w:val="00427EA0"/>
    <w:rsid w:val="00441099"/>
    <w:rsid w:val="004A2ACA"/>
    <w:rsid w:val="004A6FE7"/>
    <w:rsid w:val="004B74F1"/>
    <w:rsid w:val="005E3A9B"/>
    <w:rsid w:val="00734ECE"/>
    <w:rsid w:val="0089360B"/>
    <w:rsid w:val="008D1D5A"/>
    <w:rsid w:val="0092573E"/>
    <w:rsid w:val="0096031C"/>
    <w:rsid w:val="00990158"/>
    <w:rsid w:val="009D0C36"/>
    <w:rsid w:val="00B052B2"/>
    <w:rsid w:val="00BB4C0A"/>
    <w:rsid w:val="00BB7B3D"/>
    <w:rsid w:val="00C446A5"/>
    <w:rsid w:val="00D53BB2"/>
    <w:rsid w:val="00DA5CFD"/>
    <w:rsid w:val="00E03526"/>
    <w:rsid w:val="00E0600A"/>
    <w:rsid w:val="00E303C1"/>
    <w:rsid w:val="00E342D0"/>
    <w:rsid w:val="00E52F00"/>
    <w:rsid w:val="00E61A12"/>
    <w:rsid w:val="00EA1F9C"/>
    <w:rsid w:val="00ED5453"/>
    <w:rsid w:val="00F55FD0"/>
    <w:rsid w:val="00FD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E9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00A"/>
  </w:style>
  <w:style w:type="paragraph" w:styleId="Heading1">
    <w:name w:val="heading 1"/>
    <w:basedOn w:val="Normal"/>
    <w:next w:val="Normal"/>
    <w:link w:val="Heading1Char"/>
    <w:uiPriority w:val="9"/>
    <w:qFormat/>
    <w:rsid w:val="00E060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00A"/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0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3B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0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C36"/>
  </w:style>
  <w:style w:type="paragraph" w:styleId="Footer">
    <w:name w:val="footer"/>
    <w:basedOn w:val="Normal"/>
    <w:link w:val="FooterChar"/>
    <w:uiPriority w:val="99"/>
    <w:unhideWhenUsed/>
    <w:rsid w:val="009D0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C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00A"/>
  </w:style>
  <w:style w:type="paragraph" w:styleId="Heading1">
    <w:name w:val="heading 1"/>
    <w:basedOn w:val="Normal"/>
    <w:next w:val="Normal"/>
    <w:link w:val="Heading1Char"/>
    <w:uiPriority w:val="9"/>
    <w:qFormat/>
    <w:rsid w:val="00E060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00A"/>
    <w:rPr>
      <w:rFonts w:asciiTheme="majorHAnsi" w:eastAsiaTheme="majorEastAsia" w:hAnsiTheme="majorHAnsi" w:cstheme="majorBidi"/>
      <w:b/>
      <w:bCs/>
      <w:color w:val="376092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0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3B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0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C36"/>
  </w:style>
  <w:style w:type="paragraph" w:styleId="Footer">
    <w:name w:val="footer"/>
    <w:basedOn w:val="Normal"/>
    <w:link w:val="FooterChar"/>
    <w:uiPriority w:val="99"/>
    <w:unhideWhenUsed/>
    <w:rsid w:val="009D0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22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30</cp:revision>
  <dcterms:created xsi:type="dcterms:W3CDTF">2010-02-22T06:28:00Z</dcterms:created>
  <dcterms:modified xsi:type="dcterms:W3CDTF">2010-03-05T17:33:00Z</dcterms:modified>
</cp:coreProperties>
</file>